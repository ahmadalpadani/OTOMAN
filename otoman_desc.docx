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84F7C37" w:rsidP="684F7C37" w:rsidRDefault="684F7C37" w14:paraId="04009185" w14:textId="0DBC6147">
      <w:pPr>
        <w:pStyle w:val="JUDUL"/>
        <w:suppressLineNumbers w:val="0"/>
        <w:bidi w:val="0"/>
        <w:spacing w:before="0" w:beforeAutospacing="off" w:after="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7364B02" w:rsidP="15FEDFD9" w:rsidRDefault="27364B02" w14:paraId="05A9917E" w14:textId="48000AAB">
      <w:pPr>
        <w:pStyle w:val="JUDUL"/>
        <w:suppressLineNumbers w:val="0"/>
        <w:bidi w:val="0"/>
        <w:spacing w:before="0" w:beforeAutospacing="off" w:after="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5FEDFD9" w:rsidR="15FEDFD9">
        <w:rPr>
          <w:rFonts w:ascii="Times New Roman" w:hAnsi="Times New Roman" w:eastAsia="Times New Roman" w:cs="Times New Roman"/>
          <w:sz w:val="28"/>
          <w:szCs w:val="28"/>
        </w:rPr>
        <w:t>PROYEK APLIKASI WEBSITE BERBASIS LAYANAN OTOMOTIF “OTOMAN”</w:t>
      </w:r>
    </w:p>
    <w:p w:rsidRPr="00EA406F" w:rsidR="000E0EF6" w:rsidP="684F7C37" w:rsidRDefault="00383A1D" w14:paraId="57395E97" w14:textId="56784FF5">
      <w:pPr>
        <w:pStyle w:val="JUDU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Deskripsi</w:t>
      </w:r>
      <w:r w:rsidRPr="15FEDFD9" w:rsidR="15FEDF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Proyek</w:t>
      </w:r>
      <w:r w:rsidRPr="15FEDFD9" w:rsidR="15FEDF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Mata </w:t>
      </w:r>
      <w:r w:rsidRPr="15FEDFD9" w:rsidR="15FEDF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Kulia</w:t>
      </w:r>
      <w:r w:rsidRPr="15FEDFD9" w:rsidR="15FEDF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</w:t>
      </w:r>
      <w:r w:rsidRPr="15FEDFD9" w:rsidR="15FEDF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Perangk</w:t>
      </w:r>
      <w:r w:rsidRPr="15FEDFD9" w:rsidR="15FEDF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</w:t>
      </w:r>
      <w:r w:rsidRPr="15FEDFD9" w:rsidR="15FEDF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Lunak</w:t>
      </w:r>
    </w:p>
    <w:p w:rsidRPr="00EA406F" w:rsidR="000A2695" w:rsidP="684F7C37" w:rsidRDefault="000A2695" w14:paraId="4EEEAD22" w14:textId="77777777">
      <w:pPr>
        <w:pStyle w:val="JUDU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wp14:editId="0337D0DE" wp14:anchorId="7CE69FB0">
            <wp:extent cx="3257550" cy="3257550"/>
            <wp:effectExtent l="0" t="0" r="0" b="0"/>
            <wp:docPr id="1818353844" name="drawing" descr="A logo of a bird and a book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353844" name="drawing" descr="A logo of a bird and a book&#10;&#10;Description automatically generated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A406F" w:rsidR="000A2695" w:rsidP="684F7C37" w:rsidRDefault="00D9239F" w14:paraId="3574C8DE" w14:textId="77777777">
      <w:pPr>
        <w:pStyle w:val="KALIMAT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Disusun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 oleh:</w:t>
      </w:r>
    </w:p>
    <w:p w:rsidRPr="00EA406F" w:rsidR="009B71A3" w:rsidP="684F7C37" w:rsidRDefault="009B71A3" w14:paraId="5C4ACC7B" w14:textId="77777777">
      <w:pPr>
        <w:pStyle w:val="KALIMAT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Ahmad 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Fathoni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Alpadani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 (01086240022)</w:t>
      </w:r>
    </w:p>
    <w:p w:rsidR="601DCD81" w:rsidP="684F7C37" w:rsidRDefault="601DCD81" w14:paraId="617C290B" w14:textId="65E3B578">
      <w:pPr>
        <w:pStyle w:val="KALIMAT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Nadya (01086240020)</w:t>
      </w:r>
    </w:p>
    <w:p w:rsidRPr="00EA406F" w:rsidR="009B71A3" w:rsidP="684F7C37" w:rsidRDefault="009B71A3" w14:paraId="3C9370BD" w14:textId="77777777">
      <w:pPr>
        <w:pStyle w:val="KALIMAT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Yolanda Santoso (01086240001)</w:t>
      </w:r>
    </w:p>
    <w:p w:rsidRPr="00EA406F" w:rsidR="009B71A3" w:rsidP="684F7C37" w:rsidRDefault="009B71A3" w14:paraId="0B94D444" w14:textId="77777777">
      <w:pPr>
        <w:pStyle w:val="KALIMAT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Pr="00EA406F" w:rsidR="009B71A3" w:rsidP="684F7C37" w:rsidRDefault="009B71A3" w14:paraId="679FF344" w14:textId="77777777">
      <w:pPr>
        <w:pStyle w:val="KALIMAT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Do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sen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pengampu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Pr="00EA406F" w:rsidR="00334F3B" w:rsidP="684F7C37" w:rsidRDefault="00334F3B" w14:paraId="7E446B3D" w14:textId="4F7981E8">
      <w:pPr>
        <w:pStyle w:val="KALIMAT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Arnold 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Aribowo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, S.SI., M.T.I.</w:t>
      </w:r>
    </w:p>
    <w:p w:rsidRPr="00F060C1" w:rsidR="00F060C1" w:rsidP="684F7C37" w:rsidRDefault="0065427F" w14:paraId="21D306D0" w14:textId="77777777">
      <w:pPr>
        <w:rPr>
          <w:rFonts w:ascii="Times New Roman" w:hAnsi="Times New Roman" w:eastAsia="Times New Roman" w:cs="Times New Roman"/>
        </w:rPr>
      </w:pPr>
      <w:r w:rsidRPr="15FEDFD9">
        <w:rPr>
          <w:rFonts w:ascii="Times New Roman" w:hAnsi="Times New Roman" w:eastAsia="Times New Roman" w:cs="Times New Roman"/>
        </w:rPr>
        <w:br w:type="page"/>
      </w:r>
    </w:p>
    <w:sdt>
      <w:sdtPr>
        <w:id w:val="465029665"/>
        <w:docPartObj>
          <w:docPartGallery w:val="Table of Contents"/>
          <w:docPartUnique/>
        </w:docPartObj>
        <w:rPr>
          <w:rFonts w:ascii="Times New Roman" w:hAnsi="Times New Roman" w:eastAsia="Times New Roman" w:cs="Times New Roman"/>
        </w:rPr>
      </w:sdtPr>
      <w:sdtContent>
        <w:p w:rsidR="00F5268A" w:rsidP="684F7C37" w:rsidRDefault="00F5268A" w14:paraId="2029F22B" w14:textId="552B9C27">
          <w:pPr>
            <w:pStyle w:val="JUDUL1"/>
            <w:rPr>
              <w:rFonts w:ascii="Times New Roman" w:hAnsi="Times New Roman" w:eastAsia="Times New Roman" w:cs="Times New Roman"/>
            </w:rPr>
          </w:pPr>
          <w:bookmarkStart w:name="_Toc1889238536" w:id="825969873"/>
          <w:r w:rsidRPr="15FEDFD9" w:rsidR="15FEDFD9">
            <w:rPr>
              <w:rFonts w:ascii="Times New Roman" w:hAnsi="Times New Roman" w:eastAsia="Times New Roman" w:cs="Times New Roman"/>
            </w:rPr>
            <w:t>DAFTAR ISI</w:t>
          </w:r>
          <w:bookmarkEnd w:id="825969873"/>
        </w:p>
        <w:p w:rsidR="00F5268A" w:rsidP="15FEDFD9" w:rsidRDefault="00F5268A" w14:paraId="4B391BFD" w14:textId="22BE10C8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eastAsia="Times New Roman" w:cs="Times New Roman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889238536">
            <w:r w:rsidRPr="15FEDFD9" w:rsidR="15FEDFD9">
              <w:rPr>
                <w:rStyle w:val="Hyperlink"/>
              </w:rPr>
              <w:t>DAFTAR ISI</w:t>
            </w:r>
            <w:r>
              <w:tab/>
            </w:r>
            <w:r>
              <w:fldChar w:fldCharType="begin"/>
            </w:r>
            <w:r>
              <w:instrText xml:space="preserve">PAGEREF _Toc1889238536 \h</w:instrText>
            </w:r>
            <w:r>
              <w:fldChar w:fldCharType="separate"/>
            </w:r>
            <w:r w:rsidRPr="15FEDFD9" w:rsidR="15FEDFD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F5268A" w:rsidP="15FEDFD9" w:rsidRDefault="00F5268A" w14:paraId="68F39824" w14:textId="28F26D3A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  <w:rFonts w:ascii="Times New Roman" w:hAnsi="Times New Roman" w:eastAsia="Times New Roman" w:cs="Times New Roman"/>
              <w:noProof/>
            </w:rPr>
          </w:pPr>
          <w:hyperlink w:anchor="_Toc2104068985">
            <w:r w:rsidRPr="15FEDFD9" w:rsidR="15FEDFD9">
              <w:rPr>
                <w:rStyle w:val="Hyperlink"/>
              </w:rPr>
              <w:t>I.</w:t>
            </w:r>
            <w:r>
              <w:tab/>
            </w:r>
            <w:r w:rsidRPr="15FEDFD9" w:rsidR="15FEDFD9">
              <w:rPr>
                <w:rStyle w:val="Hyperlink"/>
              </w:rPr>
              <w:t>Informasi Umum</w:t>
            </w:r>
            <w:r>
              <w:tab/>
            </w:r>
            <w:r>
              <w:fldChar w:fldCharType="begin"/>
            </w:r>
            <w:r>
              <w:instrText xml:space="preserve">PAGEREF _Toc2104068985 \h</w:instrText>
            </w:r>
            <w:r>
              <w:fldChar w:fldCharType="separate"/>
            </w:r>
            <w:r w:rsidRPr="15FEDFD9" w:rsidR="15FEDFD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F5268A" w:rsidP="15FEDFD9" w:rsidRDefault="00F5268A" w14:paraId="6420981C" w14:textId="07AD533C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  <w:rFonts w:ascii="Times New Roman" w:hAnsi="Times New Roman" w:eastAsia="Times New Roman" w:cs="Times New Roman"/>
              <w:noProof/>
            </w:rPr>
          </w:pPr>
          <w:hyperlink w:anchor="_Toc509902552">
            <w:r w:rsidRPr="15FEDFD9" w:rsidR="15FEDFD9">
              <w:rPr>
                <w:rStyle w:val="Hyperlink"/>
              </w:rPr>
              <w:t>II.</w:t>
            </w:r>
            <w:r>
              <w:tab/>
            </w:r>
            <w:r w:rsidRPr="15FEDFD9" w:rsidR="15FEDFD9">
              <w:rPr>
                <w:rStyle w:val="Hyperlink"/>
              </w:rPr>
              <w:t>Deskripsi Sistem</w:t>
            </w:r>
            <w:r>
              <w:tab/>
            </w:r>
            <w:r>
              <w:fldChar w:fldCharType="begin"/>
            </w:r>
            <w:r>
              <w:instrText xml:space="preserve">PAGEREF _Toc509902552 \h</w:instrText>
            </w:r>
            <w:r>
              <w:fldChar w:fldCharType="separate"/>
            </w:r>
            <w:r w:rsidRPr="15FEDFD9" w:rsidR="15FEDFD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F5268A" w:rsidP="15FEDFD9" w:rsidRDefault="00F5268A" w14:paraId="51784DC0" w14:textId="0BBDCE06">
          <w:pPr>
            <w:pStyle w:val="TOC2"/>
            <w:tabs>
              <w:tab w:val="left" w:leader="none" w:pos="660"/>
              <w:tab w:val="right" w:leader="dot" w:pos="9345"/>
            </w:tabs>
            <w:rPr>
              <w:rStyle w:val="Hyperlink"/>
              <w:rFonts w:ascii="Times New Roman" w:hAnsi="Times New Roman" w:eastAsia="Times New Roman" w:cs="Times New Roman"/>
              <w:noProof/>
            </w:rPr>
          </w:pPr>
          <w:hyperlink w:anchor="_Toc1731940691">
            <w:r w:rsidRPr="15FEDFD9" w:rsidR="15FEDFD9">
              <w:rPr>
                <w:rStyle w:val="Hyperlink"/>
              </w:rPr>
              <w:t>III.</w:t>
            </w:r>
            <w:r>
              <w:tab/>
            </w:r>
            <w:r w:rsidRPr="15FEDFD9" w:rsidR="15FEDFD9">
              <w:rPr>
                <w:rStyle w:val="Hyperlink"/>
              </w:rPr>
              <w:t>Fitur Sistem</w:t>
            </w:r>
            <w:r>
              <w:tab/>
            </w:r>
            <w:r>
              <w:fldChar w:fldCharType="begin"/>
            </w:r>
            <w:r>
              <w:instrText xml:space="preserve">PAGEREF _Toc1731940691 \h</w:instrText>
            </w:r>
            <w:r>
              <w:fldChar w:fldCharType="separate"/>
            </w:r>
            <w:r w:rsidRPr="15FEDFD9" w:rsidR="15FEDFD9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F5268A" w:rsidP="684F7C37" w:rsidRDefault="00F5268A" w14:paraId="043C2CD9" w14:textId="7AB78C7E">
      <w:pPr>
        <w:rPr>
          <w:rFonts w:ascii="Times New Roman" w:hAnsi="Times New Roman" w:eastAsia="Times New Roman" w:cs="Times New Roman"/>
        </w:rPr>
      </w:pPr>
    </w:p>
    <w:p w:rsidR="00F060C1" w:rsidP="684F7C37" w:rsidRDefault="00F060C1" w14:paraId="6971FCD3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id"/>
        </w:rPr>
      </w:pPr>
      <w:r w:rsidRPr="15FEDFD9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id"/>
        </w:rPr>
        <w:br w:type="page"/>
      </w:r>
    </w:p>
    <w:p w:rsidRPr="00EA406F" w:rsidR="00D9239F" w:rsidP="684F7C37" w:rsidRDefault="004E48BB" w14:paraId="12A127B2" w14:textId="77777777">
      <w:pPr>
        <w:pStyle w:val="DIPAKAI1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Toc2104068985" w:id="148630410"/>
      <w:r w:rsidRPr="15FEDFD9" w:rsidR="15FEDFD9">
        <w:rPr>
          <w:rFonts w:ascii="Times New Roman" w:hAnsi="Times New Roman" w:eastAsia="Times New Roman" w:cs="Times New Roman"/>
        </w:rPr>
        <w:t xml:space="preserve">Informasi </w:t>
      </w:r>
      <w:r w:rsidRPr="15FEDFD9" w:rsidR="15FEDFD9">
        <w:rPr>
          <w:rFonts w:ascii="Times New Roman" w:hAnsi="Times New Roman" w:eastAsia="Times New Roman" w:cs="Times New Roman"/>
        </w:rPr>
        <w:t>Umum</w:t>
      </w:r>
      <w:bookmarkEnd w:id="148630410"/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Pr="00EA406F" w:rsidR="00E107DC" w:rsidP="684F7C37" w:rsidRDefault="00E107DC" w14:paraId="4B7C8153" w14:textId="605846BE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Nama </w:t>
      </w:r>
      <w:r w:rsidRPr="15FEDFD9" w:rsidR="15FEDFD9">
        <w:rPr>
          <w:rFonts w:ascii="Times New Roman" w:hAnsi="Times New Roman" w:eastAsia="Times New Roman" w:cs="Times New Roman"/>
        </w:rPr>
        <w:t>Proyek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>
        <w:tab/>
      </w:r>
      <w:r>
        <w:tab/>
      </w:r>
      <w:r>
        <w:tab/>
      </w:r>
      <w:r w:rsidRPr="15FEDFD9" w:rsidR="15FEDFD9">
        <w:rPr>
          <w:rFonts w:ascii="Times New Roman" w:hAnsi="Times New Roman" w:eastAsia="Times New Roman" w:cs="Times New Roman"/>
        </w:rPr>
        <w:t xml:space="preserve">: </w:t>
      </w:r>
      <w:r w:rsidRPr="15FEDFD9" w:rsidR="15FEDFD9">
        <w:rPr>
          <w:rFonts w:ascii="Times New Roman" w:hAnsi="Times New Roman" w:eastAsia="Times New Roman" w:cs="Times New Roman"/>
        </w:rPr>
        <w:t xml:space="preserve">Platform Website </w:t>
      </w:r>
      <w:r w:rsidRPr="15FEDFD9" w:rsidR="15FEDFD9">
        <w:rPr>
          <w:rFonts w:ascii="Times New Roman" w:hAnsi="Times New Roman" w:eastAsia="Times New Roman" w:cs="Times New Roman"/>
        </w:rPr>
        <w:t>Berbasis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Layanan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Otomotif</w:t>
      </w:r>
      <w:r w:rsidRPr="15FEDFD9" w:rsidR="15FEDFD9">
        <w:rPr>
          <w:rFonts w:ascii="Times New Roman" w:hAnsi="Times New Roman" w:eastAsia="Times New Roman" w:cs="Times New Roman"/>
        </w:rPr>
        <w:t xml:space="preserve"> “</w:t>
      </w:r>
      <w:r w:rsidRPr="15FEDFD9" w:rsidR="15FEDFD9">
        <w:rPr>
          <w:rFonts w:ascii="Times New Roman" w:hAnsi="Times New Roman" w:eastAsia="Times New Roman" w:cs="Times New Roman"/>
        </w:rPr>
        <w:t>Otoman</w:t>
      </w:r>
      <w:r w:rsidRPr="15FEDFD9" w:rsidR="15FEDFD9">
        <w:rPr>
          <w:rFonts w:ascii="Times New Roman" w:hAnsi="Times New Roman" w:eastAsia="Times New Roman" w:cs="Times New Roman"/>
        </w:rPr>
        <w:t>”</w:t>
      </w:r>
    </w:p>
    <w:p w:rsidRPr="00EA406F" w:rsidR="00E107DC" w:rsidP="684F7C37" w:rsidRDefault="00E107DC" w14:paraId="027A26B2" w14:textId="42E2B430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>Tanggal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Pembuatan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>
        <w:tab/>
      </w:r>
      <w:r>
        <w:tab/>
      </w:r>
      <w:r w:rsidRPr="15FEDFD9" w:rsidR="15FEDFD9">
        <w:rPr>
          <w:rFonts w:ascii="Times New Roman" w:hAnsi="Times New Roman" w:eastAsia="Times New Roman" w:cs="Times New Roman"/>
        </w:rPr>
        <w:t xml:space="preserve">: </w:t>
      </w:r>
      <w:r w:rsidRPr="15FEDFD9" w:rsidR="15FEDFD9">
        <w:rPr>
          <w:rFonts w:ascii="Times New Roman" w:hAnsi="Times New Roman" w:eastAsia="Times New Roman" w:cs="Times New Roman"/>
        </w:rPr>
        <w:t>13 Januari 2026</w:t>
      </w:r>
    </w:p>
    <w:p w:rsidR="684F7C37" w:rsidP="684F7C37" w:rsidRDefault="684F7C37" w14:paraId="085E954F" w14:textId="78EB15BF">
      <w:pPr>
        <w:pStyle w:val="ListParagraph"/>
        <w:ind w:left="720"/>
        <w:rPr>
          <w:rFonts w:ascii="Times New Roman" w:hAnsi="Times New Roman" w:eastAsia="Times New Roman" w:cs="Times New Roman"/>
        </w:rPr>
      </w:pPr>
    </w:p>
    <w:p w:rsidR="30E806FD" w:rsidP="684F7C37" w:rsidRDefault="30E806FD" w14:paraId="7406ED34" w14:textId="1A5EE48D">
      <w:pPr>
        <w:pStyle w:val="DIPAKAI1"/>
        <w:suppressLineNumbers w:val="0"/>
        <w:bidi w:val="0"/>
        <w:spacing w:before="0" w:beforeAutospacing="off" w:after="120" w:afterAutospacing="off" w:line="276" w:lineRule="auto"/>
        <w:ind w:left="720" w:right="0" w:hanging="360"/>
        <w:jc w:val="both"/>
        <w:rPr>
          <w:rFonts w:ascii="Times New Roman" w:hAnsi="Times New Roman" w:eastAsia="Times New Roman" w:cs="Times New Roman"/>
        </w:rPr>
      </w:pPr>
      <w:bookmarkStart w:name="_Toc509902552" w:id="1352007308"/>
      <w:r w:rsidRPr="15FEDFD9" w:rsidR="15FEDFD9">
        <w:rPr>
          <w:rFonts w:ascii="Times New Roman" w:hAnsi="Times New Roman" w:eastAsia="Times New Roman" w:cs="Times New Roman"/>
        </w:rPr>
        <w:t>Deskripsi Sistem</w:t>
      </w:r>
      <w:bookmarkEnd w:id="1352007308"/>
    </w:p>
    <w:p w:rsidRPr="00EA406F" w:rsidR="00997011" w:rsidP="684F7C37" w:rsidRDefault="00997011" w14:paraId="4352B99E" w14:textId="65051591">
      <w:pPr>
        <w:pStyle w:val="KALIMAT"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OTOMAN </w:t>
      </w:r>
      <w:r w:rsidRPr="15FEDFD9" w:rsidR="15FEDFD9">
        <w:rPr>
          <w:rFonts w:ascii="Times New Roman" w:hAnsi="Times New Roman" w:eastAsia="Times New Roman" w:cs="Times New Roman"/>
        </w:rPr>
        <w:t>adalah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sebuah</w:t>
      </w:r>
      <w:r w:rsidRPr="15FEDFD9" w:rsidR="15FEDFD9">
        <w:rPr>
          <w:rFonts w:ascii="Times New Roman" w:hAnsi="Times New Roman" w:eastAsia="Times New Roman" w:cs="Times New Roman"/>
        </w:rPr>
        <w:t xml:space="preserve"> platform website </w:t>
      </w:r>
      <w:r w:rsidRPr="15FEDFD9" w:rsidR="15FEDFD9">
        <w:rPr>
          <w:rFonts w:ascii="Times New Roman" w:hAnsi="Times New Roman" w:eastAsia="Times New Roman" w:cs="Times New Roman"/>
        </w:rPr>
        <w:t>berbasis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layanan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otomotif</w:t>
      </w:r>
      <w:r w:rsidRPr="15FEDFD9" w:rsidR="15FEDFD9">
        <w:rPr>
          <w:rFonts w:ascii="Times New Roman" w:hAnsi="Times New Roman" w:eastAsia="Times New Roman" w:cs="Times New Roman"/>
        </w:rPr>
        <w:t xml:space="preserve"> yang </w:t>
      </w:r>
      <w:r w:rsidRPr="15FEDFD9" w:rsidR="15FEDFD9">
        <w:rPr>
          <w:rFonts w:ascii="Times New Roman" w:hAnsi="Times New Roman" w:eastAsia="Times New Roman" w:cs="Times New Roman"/>
        </w:rPr>
        <w:t>berfokus</w:t>
      </w:r>
      <w:r w:rsidRPr="15FEDFD9" w:rsidR="15FEDFD9">
        <w:rPr>
          <w:rFonts w:ascii="Times New Roman" w:hAnsi="Times New Roman" w:eastAsia="Times New Roman" w:cs="Times New Roman"/>
        </w:rPr>
        <w:t xml:space="preserve"> pada </w:t>
      </w:r>
      <w:r w:rsidRPr="15FEDFD9" w:rsidR="15FEDFD9">
        <w:rPr>
          <w:rFonts w:ascii="Times New Roman" w:hAnsi="Times New Roman" w:eastAsia="Times New Roman" w:cs="Times New Roman"/>
        </w:rPr>
        <w:t>pengecekan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bekas</w:t>
      </w:r>
      <w:r w:rsidRPr="15FEDFD9" w:rsidR="15FEDFD9">
        <w:rPr>
          <w:rFonts w:ascii="Times New Roman" w:hAnsi="Times New Roman" w:eastAsia="Times New Roman" w:cs="Times New Roman"/>
        </w:rPr>
        <w:t xml:space="preserve">, </w:t>
      </w:r>
      <w:r w:rsidRPr="15FEDFD9" w:rsidR="15FEDFD9">
        <w:rPr>
          <w:rFonts w:ascii="Times New Roman" w:hAnsi="Times New Roman" w:eastAsia="Times New Roman" w:cs="Times New Roman"/>
        </w:rPr>
        <w:t>penaksiran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harga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, </w:t>
      </w:r>
      <w:r w:rsidRPr="15FEDFD9" w:rsidR="15FEDFD9">
        <w:rPr>
          <w:rFonts w:ascii="Times New Roman" w:hAnsi="Times New Roman" w:eastAsia="Times New Roman" w:cs="Times New Roman"/>
        </w:rPr>
        <w:t>serta</w:t>
      </w:r>
      <w:r w:rsidRPr="15FEDFD9" w:rsidR="15FEDFD9">
        <w:rPr>
          <w:rFonts w:ascii="Times New Roman" w:hAnsi="Times New Roman" w:eastAsia="Times New Roman" w:cs="Times New Roman"/>
        </w:rPr>
        <w:t xml:space="preserve"> marketplace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terverifikasi</w:t>
      </w:r>
      <w:r w:rsidRPr="15FEDFD9" w:rsidR="15FEDFD9">
        <w:rPr>
          <w:rFonts w:ascii="Times New Roman" w:hAnsi="Times New Roman" w:eastAsia="Times New Roman" w:cs="Times New Roman"/>
        </w:rPr>
        <w:t>.</w:t>
      </w:r>
    </w:p>
    <w:p w:rsidRPr="00EA406F" w:rsidR="00997011" w:rsidP="684F7C37" w:rsidRDefault="00997011" w14:paraId="47FC3706" w14:textId="5B00D6A6">
      <w:pPr>
        <w:pStyle w:val="KALIMAT"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Website </w:t>
      </w:r>
      <w:r w:rsidRPr="15FEDFD9" w:rsidR="15FEDFD9">
        <w:rPr>
          <w:rFonts w:ascii="Times New Roman" w:hAnsi="Times New Roman" w:eastAsia="Times New Roman" w:cs="Times New Roman"/>
        </w:rPr>
        <w:t>ini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bertujuan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untuk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membantu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calon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pembeli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bekas</w:t>
      </w:r>
      <w:r w:rsidRPr="15FEDFD9" w:rsidR="15FEDFD9">
        <w:rPr>
          <w:rFonts w:ascii="Times New Roman" w:hAnsi="Times New Roman" w:eastAsia="Times New Roman" w:cs="Times New Roman"/>
        </w:rPr>
        <w:t xml:space="preserve"> agar </w:t>
      </w:r>
      <w:r w:rsidRPr="15FEDFD9" w:rsidR="15FEDFD9">
        <w:rPr>
          <w:rFonts w:ascii="Times New Roman" w:hAnsi="Times New Roman" w:eastAsia="Times New Roman" w:cs="Times New Roman"/>
        </w:rPr>
        <w:t>terhindar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dari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penipuan</w:t>
      </w:r>
      <w:r w:rsidRPr="15FEDFD9" w:rsidR="15FEDFD9">
        <w:rPr>
          <w:rFonts w:ascii="Times New Roman" w:hAnsi="Times New Roman" w:eastAsia="Times New Roman" w:cs="Times New Roman"/>
        </w:rPr>
        <w:t xml:space="preserve">, </w:t>
      </w:r>
      <w:r w:rsidRPr="15FEDFD9" w:rsidR="15FEDFD9">
        <w:rPr>
          <w:rFonts w:ascii="Times New Roman" w:hAnsi="Times New Roman" w:eastAsia="Times New Roman" w:cs="Times New Roman"/>
        </w:rPr>
        <w:t>mendapatkan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informasi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kondisi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secara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transparan</w:t>
      </w:r>
      <w:r w:rsidRPr="15FEDFD9" w:rsidR="15FEDFD9">
        <w:rPr>
          <w:rFonts w:ascii="Times New Roman" w:hAnsi="Times New Roman" w:eastAsia="Times New Roman" w:cs="Times New Roman"/>
        </w:rPr>
        <w:t xml:space="preserve">, dan </w:t>
      </w:r>
      <w:r w:rsidRPr="15FEDFD9" w:rsidR="15FEDFD9">
        <w:rPr>
          <w:rFonts w:ascii="Times New Roman" w:hAnsi="Times New Roman" w:eastAsia="Times New Roman" w:cs="Times New Roman"/>
        </w:rPr>
        <w:t>memperoleh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harga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terbaik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sesuai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kondisi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riil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>.</w:t>
      </w:r>
    </w:p>
    <w:p w:rsidRPr="00EA406F" w:rsidR="00997011" w:rsidP="684F7C37" w:rsidRDefault="00997011" w14:paraId="789086F5" w14:textId="1608C80B">
      <w:pPr>
        <w:pStyle w:val="KALIMAT"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>Melalui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kombinasi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inspeksi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profesional</w:t>
      </w:r>
      <w:r w:rsidRPr="15FEDFD9" w:rsidR="15FEDFD9">
        <w:rPr>
          <w:rFonts w:ascii="Times New Roman" w:hAnsi="Times New Roman" w:eastAsia="Times New Roman" w:cs="Times New Roman"/>
        </w:rPr>
        <w:t xml:space="preserve">, </w:t>
      </w:r>
      <w:r w:rsidRPr="15FEDFD9" w:rsidR="15FEDFD9">
        <w:rPr>
          <w:rFonts w:ascii="Times New Roman" w:hAnsi="Times New Roman" w:eastAsia="Times New Roman" w:cs="Times New Roman"/>
        </w:rPr>
        <w:t>algoritma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penilaian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harga</w:t>
      </w:r>
      <w:r w:rsidRPr="15FEDFD9" w:rsidR="15FEDFD9">
        <w:rPr>
          <w:rFonts w:ascii="Times New Roman" w:hAnsi="Times New Roman" w:eastAsia="Times New Roman" w:cs="Times New Roman"/>
        </w:rPr>
        <w:t xml:space="preserve">, dan </w:t>
      </w:r>
      <w:r w:rsidRPr="15FEDFD9" w:rsidR="15FEDFD9">
        <w:rPr>
          <w:rFonts w:ascii="Times New Roman" w:hAnsi="Times New Roman" w:eastAsia="Times New Roman" w:cs="Times New Roman"/>
        </w:rPr>
        <w:t>verifikasi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, OTOMAN </w:t>
      </w:r>
      <w:r w:rsidRPr="15FEDFD9" w:rsidR="15FEDFD9">
        <w:rPr>
          <w:rFonts w:ascii="Times New Roman" w:hAnsi="Times New Roman" w:eastAsia="Times New Roman" w:cs="Times New Roman"/>
        </w:rPr>
        <w:t>menjadi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solusi</w:t>
      </w:r>
      <w:r w:rsidRPr="15FEDFD9" w:rsidR="15FEDFD9">
        <w:rPr>
          <w:rFonts w:ascii="Times New Roman" w:hAnsi="Times New Roman" w:eastAsia="Times New Roman" w:cs="Times New Roman"/>
        </w:rPr>
        <w:t xml:space="preserve"> end-to-end </w:t>
      </w:r>
      <w:r w:rsidRPr="15FEDFD9" w:rsidR="15FEDFD9">
        <w:rPr>
          <w:rFonts w:ascii="Times New Roman" w:hAnsi="Times New Roman" w:eastAsia="Times New Roman" w:cs="Times New Roman"/>
        </w:rPr>
        <w:t>bagi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masyarakat</w:t>
      </w:r>
      <w:r w:rsidRPr="15FEDFD9" w:rsidR="15FEDFD9">
        <w:rPr>
          <w:rFonts w:ascii="Times New Roman" w:hAnsi="Times New Roman" w:eastAsia="Times New Roman" w:cs="Times New Roman"/>
        </w:rPr>
        <w:t xml:space="preserve"> yang </w:t>
      </w:r>
      <w:r w:rsidRPr="15FEDFD9" w:rsidR="15FEDFD9">
        <w:rPr>
          <w:rFonts w:ascii="Times New Roman" w:hAnsi="Times New Roman" w:eastAsia="Times New Roman" w:cs="Times New Roman"/>
        </w:rPr>
        <w:t>ingin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membeli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bekas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dengan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aman</w:t>
      </w:r>
      <w:r w:rsidRPr="15FEDFD9" w:rsidR="15FEDFD9">
        <w:rPr>
          <w:rFonts w:ascii="Times New Roman" w:hAnsi="Times New Roman" w:eastAsia="Times New Roman" w:cs="Times New Roman"/>
        </w:rPr>
        <w:t xml:space="preserve">, </w:t>
      </w:r>
      <w:r w:rsidRPr="15FEDFD9" w:rsidR="15FEDFD9">
        <w:rPr>
          <w:rFonts w:ascii="Times New Roman" w:hAnsi="Times New Roman" w:eastAsia="Times New Roman" w:cs="Times New Roman"/>
        </w:rPr>
        <w:t>mudah</w:t>
      </w:r>
      <w:r w:rsidRPr="15FEDFD9" w:rsidR="15FEDFD9">
        <w:rPr>
          <w:rFonts w:ascii="Times New Roman" w:hAnsi="Times New Roman" w:eastAsia="Times New Roman" w:cs="Times New Roman"/>
        </w:rPr>
        <w:t xml:space="preserve">, dan </w:t>
      </w:r>
      <w:r w:rsidRPr="15FEDFD9" w:rsidR="15FEDFD9">
        <w:rPr>
          <w:rFonts w:ascii="Times New Roman" w:hAnsi="Times New Roman" w:eastAsia="Times New Roman" w:cs="Times New Roman"/>
        </w:rPr>
        <w:t>terpercaya</w:t>
      </w:r>
      <w:r w:rsidRPr="15FEDFD9" w:rsidR="15FEDFD9">
        <w:rPr>
          <w:rFonts w:ascii="Times New Roman" w:hAnsi="Times New Roman" w:eastAsia="Times New Roman" w:cs="Times New Roman"/>
        </w:rPr>
        <w:t>.</w:t>
      </w:r>
    </w:p>
    <w:p w:rsidR="684F7C37" w:rsidP="684F7C37" w:rsidRDefault="684F7C37" w14:paraId="2F0D0D8F" w14:textId="13BD77E8">
      <w:pPr>
        <w:pStyle w:val="KALIMAT"/>
        <w:rPr>
          <w:rFonts w:ascii="Times New Roman" w:hAnsi="Times New Roman" w:eastAsia="Times New Roman" w:cs="Times New Roman"/>
        </w:rPr>
      </w:pPr>
    </w:p>
    <w:p w:rsidR="55A1B61B" w:rsidP="684F7C37" w:rsidRDefault="55A1B61B" w14:paraId="20C93AE8" w14:textId="40B86949">
      <w:pPr>
        <w:pStyle w:val="DIPAKAI1"/>
        <w:suppressLineNumbers w:val="0"/>
        <w:bidi w:val="0"/>
        <w:spacing w:before="0" w:beforeAutospacing="off" w:after="120" w:afterAutospacing="off" w:line="276" w:lineRule="auto"/>
        <w:ind w:left="720" w:right="0" w:hanging="360"/>
        <w:jc w:val="both"/>
        <w:rPr>
          <w:rFonts w:ascii="Times New Roman" w:hAnsi="Times New Roman" w:eastAsia="Times New Roman" w:cs="Times New Roman"/>
        </w:rPr>
      </w:pPr>
      <w:bookmarkStart w:name="_Toc1731940691" w:id="2005970048"/>
      <w:r w:rsidRPr="15FEDFD9" w:rsidR="15FEDFD9">
        <w:rPr>
          <w:rFonts w:ascii="Times New Roman" w:hAnsi="Times New Roman" w:eastAsia="Times New Roman" w:cs="Times New Roman"/>
        </w:rPr>
        <w:t>Fitur Sistem</w:t>
      </w:r>
      <w:bookmarkEnd w:id="2005970048"/>
    </w:p>
    <w:p w:rsidR="15FEDFD9" w:rsidP="15FEDFD9" w:rsidRDefault="15FEDFD9" w14:paraId="639A719A" w14:textId="5CCCC427">
      <w:pPr>
        <w:pStyle w:val="DIPAKAI2"/>
        <w:rPr>
          <w:rFonts w:ascii="Times New Roman" w:hAnsi="Times New Roman" w:eastAsia="Times New Roman" w:cs="Times New Roman"/>
          <w:noProof w:val="0"/>
          <w:lang w:val="en-ID"/>
        </w:rPr>
      </w:pP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Pelanggan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(User)</w:t>
      </w:r>
    </w:p>
    <w:p w:rsidRPr="00501A31" w:rsidR="00524144" w:rsidP="684F7C37" w:rsidRDefault="0016323F" w14:paraId="738F5E62" w14:textId="0FA4642C">
      <w:pPr>
        <w:pStyle w:val="DIPAKAI2"/>
        <w:rPr>
          <w:rFonts w:ascii="Times New Roman" w:hAnsi="Times New Roman" w:eastAsia="Times New Roman" w:cs="Times New Roman"/>
          <w:noProof w:val="0"/>
          <w:lang w:val="en-ID"/>
        </w:rPr>
      </w:pP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Layanan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Pengecekan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Kendaraan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(Vehicle Inspection Service)</w:t>
      </w:r>
    </w:p>
    <w:p w:rsidR="684F7C37" w:rsidP="15FEDFD9" w:rsidRDefault="684F7C37" w14:paraId="1ED3328D" w14:textId="5BBBB728">
      <w:pPr>
        <w:pStyle w:val="KALIMAT"/>
        <w:numPr>
          <w:ilvl w:val="0"/>
          <w:numId w:val="42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>Deskripsi</w:t>
      </w:r>
    </w:p>
    <w:p w:rsidR="684F7C37" w:rsidP="15FEDFD9" w:rsidRDefault="684F7C37" w14:paraId="465B858F" w14:textId="4DB04987">
      <w:pPr>
        <w:pStyle w:val="KALIMAT"/>
        <w:numPr>
          <w:ilvl w:val="0"/>
          <w:numId w:val="54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Pemesanan jasa inspeksi kendaraan secara online </w:t>
      </w:r>
    </w:p>
    <w:p w:rsidR="684F7C37" w:rsidP="15FEDFD9" w:rsidRDefault="684F7C37" w14:paraId="222076C8" w14:textId="5FA14A04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Inspeksi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dilakukan</w:t>
      </w:r>
      <w:r w:rsidRPr="15FEDFD9" w:rsidR="15FEDFD9">
        <w:rPr>
          <w:rFonts w:ascii="Times New Roman" w:hAnsi="Times New Roman" w:eastAsia="Times New Roman" w:cs="Times New Roman"/>
        </w:rPr>
        <w:t xml:space="preserve"> oleh </w:t>
      </w:r>
      <w:r w:rsidRPr="15FEDFD9" w:rsidR="15FEDFD9">
        <w:rPr>
          <w:rFonts w:ascii="Times New Roman" w:hAnsi="Times New Roman" w:eastAsia="Times New Roman" w:cs="Times New Roman"/>
        </w:rPr>
        <w:t>teknisi</w:t>
      </w:r>
      <w:r w:rsidRPr="15FEDFD9" w:rsidR="15FEDFD9">
        <w:rPr>
          <w:rFonts w:ascii="Times New Roman" w:hAnsi="Times New Roman" w:eastAsia="Times New Roman" w:cs="Times New Roman"/>
        </w:rPr>
        <w:t>/</w:t>
      </w:r>
      <w:r w:rsidRPr="15FEDFD9" w:rsidR="15FEDFD9">
        <w:rPr>
          <w:rFonts w:ascii="Times New Roman" w:hAnsi="Times New Roman" w:eastAsia="Times New Roman" w:cs="Times New Roman"/>
        </w:rPr>
        <w:t>inspektor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profesional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684F7C37" w:rsidP="15FEDFD9" w:rsidRDefault="684F7C37" w14:paraId="253B2E2F" w14:textId="23C0202D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Laporan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i</w:t>
      </w:r>
      <w:r w:rsidRPr="15FEDFD9" w:rsidR="15FEDFD9">
        <w:rPr>
          <w:rFonts w:ascii="Times New Roman" w:hAnsi="Times New Roman" w:eastAsia="Times New Roman" w:cs="Times New Roman"/>
        </w:rPr>
        <w:t>nspeksi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 xml:space="preserve">detail </w:t>
      </w:r>
      <w:r w:rsidRPr="15FEDFD9" w:rsidR="15FEDFD9">
        <w:rPr>
          <w:rFonts w:ascii="Times New Roman" w:hAnsi="Times New Roman" w:eastAsia="Times New Roman" w:cs="Times New Roman"/>
        </w:rPr>
        <w:t>m</w:t>
      </w:r>
      <w:r w:rsidRPr="15FEDFD9" w:rsidR="15FEDFD9">
        <w:rPr>
          <w:rFonts w:ascii="Times New Roman" w:hAnsi="Times New Roman" w:eastAsia="Times New Roman" w:cs="Times New Roman"/>
        </w:rPr>
        <w:t>eliputi</w:t>
      </w:r>
      <w:r w:rsidRPr="15FEDFD9" w:rsidR="15FEDFD9">
        <w:rPr>
          <w:rFonts w:ascii="Times New Roman" w:hAnsi="Times New Roman" w:eastAsia="Times New Roman" w:cs="Times New Roman"/>
        </w:rPr>
        <w:t>: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</w:t>
      </w:r>
      <w:r w:rsidRPr="15FEDFD9" w:rsidR="15FEDFD9">
        <w:rPr>
          <w:rFonts w:ascii="Times New Roman" w:hAnsi="Times New Roman" w:eastAsia="Times New Roman" w:cs="Times New Roman"/>
        </w:rPr>
        <w:t>ondisi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m</w:t>
      </w:r>
      <w:r w:rsidRPr="15FEDFD9" w:rsidR="15FEDFD9">
        <w:rPr>
          <w:rFonts w:ascii="Times New Roman" w:hAnsi="Times New Roman" w:eastAsia="Times New Roman" w:cs="Times New Roman"/>
        </w:rPr>
        <w:t>esin</w:t>
      </w:r>
      <w:r w:rsidRPr="15FEDFD9" w:rsidR="15FEDFD9">
        <w:rPr>
          <w:rFonts w:ascii="Times New Roman" w:hAnsi="Times New Roman" w:eastAsia="Times New Roman" w:cs="Times New Roman"/>
        </w:rPr>
        <w:t>.</w:t>
      </w:r>
      <w:r w:rsidRPr="15FEDFD9" w:rsidR="15FEDFD9">
        <w:rPr>
          <w:rFonts w:ascii="Times New Roman" w:hAnsi="Times New Roman" w:eastAsia="Times New Roman" w:cs="Times New Roman"/>
        </w:rPr>
        <w:t xml:space="preserve"> Rangka &amp; </w:t>
      </w:r>
      <w:r w:rsidRPr="15FEDFD9" w:rsidR="15FEDFD9">
        <w:rPr>
          <w:rFonts w:ascii="Times New Roman" w:hAnsi="Times New Roman" w:eastAsia="Times New Roman" w:cs="Times New Roman"/>
        </w:rPr>
        <w:t>b</w:t>
      </w:r>
      <w:r w:rsidRPr="15FEDFD9" w:rsidR="15FEDFD9">
        <w:rPr>
          <w:rFonts w:ascii="Times New Roman" w:hAnsi="Times New Roman" w:eastAsia="Times New Roman" w:cs="Times New Roman"/>
        </w:rPr>
        <w:t>odi</w:t>
      </w:r>
      <w:r w:rsidRPr="15FEDFD9" w:rsidR="15FEDFD9">
        <w:rPr>
          <w:rFonts w:ascii="Times New Roman" w:hAnsi="Times New Roman" w:eastAsia="Times New Roman" w:cs="Times New Roman"/>
        </w:rPr>
        <w:t>,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S</w:t>
      </w:r>
      <w:r w:rsidRPr="15FEDFD9" w:rsidR="15FEDFD9">
        <w:rPr>
          <w:rFonts w:ascii="Times New Roman" w:hAnsi="Times New Roman" w:eastAsia="Times New Roman" w:cs="Times New Roman"/>
        </w:rPr>
        <w:t>istem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</w:t>
      </w:r>
      <w:r w:rsidRPr="15FEDFD9" w:rsidR="15FEDFD9">
        <w:rPr>
          <w:rFonts w:ascii="Times New Roman" w:hAnsi="Times New Roman" w:eastAsia="Times New Roman" w:cs="Times New Roman"/>
        </w:rPr>
        <w:t>elistrikan</w:t>
      </w:r>
      <w:r w:rsidRPr="15FEDFD9" w:rsidR="15FEDFD9">
        <w:rPr>
          <w:rFonts w:ascii="Times New Roman" w:hAnsi="Times New Roman" w:eastAsia="Times New Roman" w:cs="Times New Roman"/>
        </w:rPr>
        <w:t>,</w:t>
      </w:r>
      <w:r w:rsidRPr="15FEDFD9" w:rsidR="15FEDFD9">
        <w:rPr>
          <w:rFonts w:ascii="Times New Roman" w:hAnsi="Times New Roman" w:eastAsia="Times New Roman" w:cs="Times New Roman"/>
        </w:rPr>
        <w:t xml:space="preserve"> Interior &amp; </w:t>
      </w:r>
      <w:r w:rsidRPr="15FEDFD9" w:rsidR="15FEDFD9">
        <w:rPr>
          <w:rFonts w:ascii="Times New Roman" w:hAnsi="Times New Roman" w:eastAsia="Times New Roman" w:cs="Times New Roman"/>
        </w:rPr>
        <w:t>e</w:t>
      </w:r>
      <w:r w:rsidRPr="15FEDFD9" w:rsidR="15FEDFD9">
        <w:rPr>
          <w:rFonts w:ascii="Times New Roman" w:hAnsi="Times New Roman" w:eastAsia="Times New Roman" w:cs="Times New Roman"/>
        </w:rPr>
        <w:t>ksterior</w:t>
      </w:r>
      <w:r w:rsidRPr="15FEDFD9" w:rsidR="15FEDFD9">
        <w:rPr>
          <w:rFonts w:ascii="Times New Roman" w:hAnsi="Times New Roman" w:eastAsia="Times New Roman" w:cs="Times New Roman"/>
        </w:rPr>
        <w:t>,</w:t>
      </w:r>
      <w:r w:rsidRPr="15FEDFD9" w:rsidR="15FEDFD9">
        <w:rPr>
          <w:rFonts w:ascii="Times New Roman" w:hAnsi="Times New Roman" w:eastAsia="Times New Roman" w:cs="Times New Roman"/>
        </w:rPr>
        <w:t xml:space="preserve"> Riwayat </w:t>
      </w:r>
      <w:r w:rsidRPr="15FEDFD9" w:rsidR="15FEDFD9">
        <w:rPr>
          <w:rFonts w:ascii="Times New Roman" w:hAnsi="Times New Roman" w:eastAsia="Times New Roman" w:cs="Times New Roman"/>
        </w:rPr>
        <w:t>k</w:t>
      </w:r>
      <w:r w:rsidRPr="15FEDFD9" w:rsidR="15FEDFD9">
        <w:rPr>
          <w:rFonts w:ascii="Times New Roman" w:hAnsi="Times New Roman" w:eastAsia="Times New Roman" w:cs="Times New Roman"/>
        </w:rPr>
        <w:t>ecelakaan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 xml:space="preserve">&amp; </w:t>
      </w:r>
      <w:r w:rsidRPr="15FEDFD9" w:rsidR="15FEDFD9">
        <w:rPr>
          <w:rFonts w:ascii="Times New Roman" w:hAnsi="Times New Roman" w:eastAsia="Times New Roman" w:cs="Times New Roman"/>
        </w:rPr>
        <w:t>b</w:t>
      </w:r>
      <w:r w:rsidRPr="15FEDFD9" w:rsidR="15FEDFD9">
        <w:rPr>
          <w:rFonts w:ascii="Times New Roman" w:hAnsi="Times New Roman" w:eastAsia="Times New Roman" w:cs="Times New Roman"/>
        </w:rPr>
        <w:t>anjir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684F7C37" w:rsidP="15FEDFD9" w:rsidRDefault="684F7C37" w14:paraId="34459ED3" w14:textId="284DA55C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Laporan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inspeksi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dalam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bentuk</w:t>
      </w:r>
      <w:r w:rsidRPr="15FEDFD9" w:rsidR="15FEDFD9">
        <w:rPr>
          <w:rFonts w:ascii="Times New Roman" w:hAnsi="Times New Roman" w:eastAsia="Times New Roman" w:cs="Times New Roman"/>
        </w:rPr>
        <w:t xml:space="preserve"> digital (PDF/dashboard)</w:t>
      </w:r>
    </w:p>
    <w:p w:rsidR="684F7C37" w:rsidP="15FEDFD9" w:rsidRDefault="684F7C37" w14:paraId="19456FA3" w14:textId="023BA5BE">
      <w:pPr>
        <w:pStyle w:val="KALIMAT"/>
        <w:numPr>
          <w:ilvl w:val="0"/>
          <w:numId w:val="42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>F</w:t>
      </w:r>
      <w:r w:rsidRPr="15FEDFD9" w:rsidR="15FEDFD9">
        <w:rPr>
          <w:rFonts w:ascii="Times New Roman" w:hAnsi="Times New Roman" w:eastAsia="Times New Roman" w:cs="Times New Roman"/>
        </w:rPr>
        <w:t>low user</w:t>
      </w:r>
    </w:p>
    <w:p w:rsidR="684F7C37" w:rsidP="15FEDFD9" w:rsidRDefault="684F7C37" w14:paraId="2FBCB704" w14:textId="0B679A9B">
      <w:pPr>
        <w:pStyle w:val="KALIMAT"/>
        <w:numPr>
          <w:ilvl w:val="0"/>
          <w:numId w:val="52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User </w:t>
      </w:r>
      <w:r w:rsidRPr="15FEDFD9" w:rsidR="15FEDFD9">
        <w:rPr>
          <w:rFonts w:ascii="Times New Roman" w:hAnsi="Times New Roman" w:eastAsia="Times New Roman" w:cs="Times New Roman"/>
        </w:rPr>
        <w:t>melakukan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registrasi</w:t>
      </w:r>
      <w:r w:rsidRPr="15FEDFD9" w:rsidR="15FEDFD9">
        <w:rPr>
          <w:rFonts w:ascii="Times New Roman" w:hAnsi="Times New Roman" w:eastAsia="Times New Roman" w:cs="Times New Roman"/>
        </w:rPr>
        <w:t xml:space="preserve"> / login</w:t>
      </w:r>
    </w:p>
    <w:p w:rsidR="684F7C37" w:rsidP="15FEDFD9" w:rsidRDefault="684F7C37" w14:paraId="50F4D6C5" w14:textId="6E16AEA6">
      <w:pPr>
        <w:pStyle w:val="ListParagraph"/>
        <w:numPr>
          <w:ilvl w:val="0"/>
          <w:numId w:val="52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User </w:t>
      </w:r>
      <w:r w:rsidRPr="15FEDFD9" w:rsidR="15FEDFD9">
        <w:rPr>
          <w:rFonts w:ascii="Times New Roman" w:hAnsi="Times New Roman" w:eastAsia="Times New Roman" w:cs="Times New Roman"/>
        </w:rPr>
        <w:t>memilih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layanan</w:t>
      </w:r>
      <w:r w:rsidRPr="15FEDFD9" w:rsidR="15FEDFD9">
        <w:rPr>
          <w:rFonts w:ascii="Times New Roman" w:hAnsi="Times New Roman" w:eastAsia="Times New Roman" w:cs="Times New Roman"/>
        </w:rPr>
        <w:t xml:space="preserve"> survey </w:t>
      </w:r>
      <w:r w:rsidRPr="15FEDFD9" w:rsidR="15FEDFD9">
        <w:rPr>
          <w:rFonts w:ascii="Times New Roman" w:hAnsi="Times New Roman" w:eastAsia="Times New Roman" w:cs="Times New Roman"/>
        </w:rPr>
        <w:t>kendaraan</w:t>
      </w:r>
    </w:p>
    <w:p w:rsidR="684F7C37" w:rsidP="15FEDFD9" w:rsidRDefault="684F7C37" w14:paraId="4FFD589F" w14:textId="1C55EE53">
      <w:pPr>
        <w:pStyle w:val="ListParagraph"/>
        <w:numPr>
          <w:ilvl w:val="0"/>
          <w:numId w:val="52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User </w:t>
      </w:r>
      <w:r w:rsidRPr="15FEDFD9" w:rsidR="15FEDFD9">
        <w:rPr>
          <w:rFonts w:ascii="Times New Roman" w:hAnsi="Times New Roman" w:eastAsia="Times New Roman" w:cs="Times New Roman"/>
        </w:rPr>
        <w:t>mengisi</w:t>
      </w:r>
      <w:r w:rsidRPr="15FEDFD9" w:rsidR="15FEDFD9">
        <w:rPr>
          <w:rFonts w:ascii="Times New Roman" w:hAnsi="Times New Roman" w:eastAsia="Times New Roman" w:cs="Times New Roman"/>
        </w:rPr>
        <w:t xml:space="preserve"> data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(</w:t>
      </w:r>
      <w:r w:rsidRPr="15FEDFD9" w:rsidR="15FEDFD9">
        <w:rPr>
          <w:rFonts w:ascii="Times New Roman" w:hAnsi="Times New Roman" w:eastAsia="Times New Roman" w:cs="Times New Roman"/>
        </w:rPr>
        <w:t>jenis</w:t>
      </w:r>
      <w:r w:rsidRPr="15FEDFD9" w:rsidR="15FEDFD9">
        <w:rPr>
          <w:rFonts w:ascii="Times New Roman" w:hAnsi="Times New Roman" w:eastAsia="Times New Roman" w:cs="Times New Roman"/>
        </w:rPr>
        <w:t xml:space="preserve">, </w:t>
      </w:r>
      <w:r w:rsidRPr="15FEDFD9" w:rsidR="15FEDFD9">
        <w:rPr>
          <w:rFonts w:ascii="Times New Roman" w:hAnsi="Times New Roman" w:eastAsia="Times New Roman" w:cs="Times New Roman"/>
        </w:rPr>
        <w:t>merek</w:t>
      </w:r>
      <w:r w:rsidRPr="15FEDFD9" w:rsidR="15FEDFD9">
        <w:rPr>
          <w:rFonts w:ascii="Times New Roman" w:hAnsi="Times New Roman" w:eastAsia="Times New Roman" w:cs="Times New Roman"/>
        </w:rPr>
        <w:t xml:space="preserve">, </w:t>
      </w:r>
      <w:r w:rsidRPr="15FEDFD9" w:rsidR="15FEDFD9">
        <w:rPr>
          <w:rFonts w:ascii="Times New Roman" w:hAnsi="Times New Roman" w:eastAsia="Times New Roman" w:cs="Times New Roman"/>
        </w:rPr>
        <w:t>tahun</w:t>
      </w:r>
      <w:r w:rsidRPr="15FEDFD9" w:rsidR="15FEDFD9">
        <w:rPr>
          <w:rFonts w:ascii="Times New Roman" w:hAnsi="Times New Roman" w:eastAsia="Times New Roman" w:cs="Times New Roman"/>
        </w:rPr>
        <w:t xml:space="preserve">, </w:t>
      </w:r>
      <w:r w:rsidRPr="15FEDFD9" w:rsidR="15FEDFD9">
        <w:rPr>
          <w:rFonts w:ascii="Times New Roman" w:hAnsi="Times New Roman" w:eastAsia="Times New Roman" w:cs="Times New Roman"/>
        </w:rPr>
        <w:t>kondisi</w:t>
      </w:r>
      <w:r w:rsidRPr="15FEDFD9" w:rsidR="15FEDFD9">
        <w:rPr>
          <w:rFonts w:ascii="Times New Roman" w:hAnsi="Times New Roman" w:eastAsia="Times New Roman" w:cs="Times New Roman"/>
        </w:rPr>
        <w:t xml:space="preserve">, </w:t>
      </w:r>
      <w:r w:rsidRPr="15FEDFD9" w:rsidR="15FEDFD9">
        <w:rPr>
          <w:rFonts w:ascii="Times New Roman" w:hAnsi="Times New Roman" w:eastAsia="Times New Roman" w:cs="Times New Roman"/>
        </w:rPr>
        <w:t>lokasi</w:t>
      </w:r>
      <w:r w:rsidRPr="15FEDFD9" w:rsidR="15FEDFD9">
        <w:rPr>
          <w:rFonts w:ascii="Times New Roman" w:hAnsi="Times New Roman" w:eastAsia="Times New Roman" w:cs="Times New Roman"/>
        </w:rPr>
        <w:t>)</w:t>
      </w:r>
    </w:p>
    <w:p w:rsidR="684F7C37" w:rsidP="15FEDFD9" w:rsidRDefault="684F7C37" w14:paraId="67B02055" w14:textId="0601F3CF">
      <w:pPr>
        <w:pStyle w:val="ListParagraph"/>
        <w:numPr>
          <w:ilvl w:val="0"/>
          <w:numId w:val="52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User </w:t>
      </w:r>
      <w:r w:rsidRPr="15FEDFD9" w:rsidR="15FEDFD9">
        <w:rPr>
          <w:rFonts w:ascii="Times New Roman" w:hAnsi="Times New Roman" w:eastAsia="Times New Roman" w:cs="Times New Roman"/>
        </w:rPr>
        <w:t>melakukan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pembayaran</w:t>
      </w:r>
      <w:r w:rsidRPr="15FEDFD9" w:rsidR="15FEDFD9">
        <w:rPr>
          <w:rFonts w:ascii="Times New Roman" w:hAnsi="Times New Roman" w:eastAsia="Times New Roman" w:cs="Times New Roman"/>
        </w:rPr>
        <w:t xml:space="preserve"> (</w:t>
      </w:r>
      <w:r w:rsidRPr="15FEDFD9" w:rsidR="15FEDFD9">
        <w:rPr>
          <w:rFonts w:ascii="Times New Roman" w:hAnsi="Times New Roman" w:eastAsia="Times New Roman" w:cs="Times New Roman"/>
        </w:rPr>
        <w:t>mockup</w:t>
      </w:r>
      <w:r w:rsidRPr="15FEDFD9" w:rsidR="15FEDFD9">
        <w:rPr>
          <w:rFonts w:ascii="Times New Roman" w:hAnsi="Times New Roman" w:eastAsia="Times New Roman" w:cs="Times New Roman"/>
        </w:rPr>
        <w:t xml:space="preserve"> payment)</w:t>
      </w:r>
    </w:p>
    <w:p w:rsidR="684F7C37" w:rsidP="15FEDFD9" w:rsidRDefault="684F7C37" w14:paraId="6D520A96" w14:textId="54B01B1C">
      <w:pPr>
        <w:pStyle w:val="ListParagraph"/>
        <w:numPr>
          <w:ilvl w:val="0"/>
          <w:numId w:val="52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Sistem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mengirim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konfirmasi</w:t>
      </w:r>
      <w:r w:rsidRPr="15FEDFD9" w:rsidR="15FEDFD9">
        <w:rPr>
          <w:rFonts w:ascii="Times New Roman" w:hAnsi="Times New Roman" w:eastAsia="Times New Roman" w:cs="Times New Roman"/>
        </w:rPr>
        <w:t xml:space="preserve"> appointment</w:t>
      </w:r>
    </w:p>
    <w:p w:rsidR="684F7C37" w:rsidP="15FEDFD9" w:rsidRDefault="684F7C37" w14:paraId="614753DF" w14:textId="72296C2D">
      <w:pPr>
        <w:pStyle w:val="ListParagraph"/>
        <w:numPr>
          <w:ilvl w:val="0"/>
          <w:numId w:val="52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User </w:t>
      </w:r>
      <w:r w:rsidRPr="15FEDFD9" w:rsidR="15FEDFD9">
        <w:rPr>
          <w:rFonts w:ascii="Times New Roman" w:hAnsi="Times New Roman" w:eastAsia="Times New Roman" w:cs="Times New Roman"/>
        </w:rPr>
        <w:t>menunggu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jadwal</w:t>
      </w:r>
      <w:r w:rsidRPr="15FEDFD9" w:rsidR="15FEDFD9">
        <w:rPr>
          <w:rFonts w:ascii="Times New Roman" w:hAnsi="Times New Roman" w:eastAsia="Times New Roman" w:cs="Times New Roman"/>
        </w:rPr>
        <w:t xml:space="preserve"> survey</w:t>
      </w:r>
    </w:p>
    <w:p w:rsidR="684F7C37" w:rsidP="15FEDFD9" w:rsidRDefault="684F7C37" w14:paraId="67DE54C9" w14:textId="662286B4">
      <w:pPr>
        <w:pStyle w:val="ListParagraph"/>
        <w:numPr>
          <w:ilvl w:val="0"/>
          <w:numId w:val="52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Survey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dilaksanakan</w:t>
      </w:r>
      <w:r w:rsidRPr="15FEDFD9" w:rsidR="15FEDFD9">
        <w:rPr>
          <w:rFonts w:ascii="Times New Roman" w:hAnsi="Times New Roman" w:eastAsia="Times New Roman" w:cs="Times New Roman"/>
        </w:rPr>
        <w:t xml:space="preserve"> oleh </w:t>
      </w:r>
      <w:r w:rsidRPr="15FEDFD9" w:rsidR="15FEDFD9">
        <w:rPr>
          <w:rFonts w:ascii="Times New Roman" w:hAnsi="Times New Roman" w:eastAsia="Times New Roman" w:cs="Times New Roman"/>
        </w:rPr>
        <w:t>inspektor</w:t>
      </w:r>
    </w:p>
    <w:p w:rsidR="684F7C37" w:rsidP="15FEDFD9" w:rsidRDefault="684F7C37" w14:paraId="21AA803B" w14:textId="77DF2A12">
      <w:pPr>
        <w:pStyle w:val="ListParagraph"/>
        <w:numPr>
          <w:ilvl w:val="0"/>
          <w:numId w:val="52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User </w:t>
      </w:r>
      <w:r w:rsidRPr="15FEDFD9" w:rsidR="15FEDFD9">
        <w:rPr>
          <w:rFonts w:ascii="Times New Roman" w:hAnsi="Times New Roman" w:eastAsia="Times New Roman" w:cs="Times New Roman"/>
        </w:rPr>
        <w:t>menerima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laporan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hasil</w:t>
      </w:r>
      <w:r w:rsidRPr="15FEDFD9" w:rsidR="15FEDFD9">
        <w:rPr>
          <w:rFonts w:ascii="Times New Roman" w:hAnsi="Times New Roman" w:eastAsia="Times New Roman" w:cs="Times New Roman"/>
        </w:rPr>
        <w:t xml:space="preserve"> survey </w:t>
      </w:r>
      <w:r w:rsidRPr="15FEDFD9" w:rsidR="15FEDFD9">
        <w:rPr>
          <w:rFonts w:ascii="Times New Roman" w:hAnsi="Times New Roman" w:eastAsia="Times New Roman" w:cs="Times New Roman"/>
        </w:rPr>
        <w:t>melalui</w:t>
      </w:r>
      <w:r w:rsidRPr="15FEDFD9" w:rsidR="15FEDFD9">
        <w:rPr>
          <w:rFonts w:ascii="Times New Roman" w:hAnsi="Times New Roman" w:eastAsia="Times New Roman" w:cs="Times New Roman"/>
        </w:rPr>
        <w:t xml:space="preserve"> email (PDF / dashboard)</w:t>
      </w:r>
    </w:p>
    <w:p w:rsidR="684F7C37" w:rsidP="15FEDFD9" w:rsidRDefault="684F7C37" w14:paraId="566AA073" w14:textId="3E824830">
      <w:pPr>
        <w:pStyle w:val="KALIMAT"/>
        <w:numPr>
          <w:ilvl w:val="0"/>
          <w:numId w:val="42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>Fitu</w:t>
      </w:r>
      <w:r w:rsidRPr="15FEDFD9" w:rsidR="15FEDFD9">
        <w:rPr>
          <w:rFonts w:ascii="Times New Roman" w:hAnsi="Times New Roman" w:eastAsia="Times New Roman" w:cs="Times New Roman"/>
        </w:rPr>
        <w:t xml:space="preserve">r </w:t>
      </w:r>
      <w:r w:rsidRPr="15FEDFD9" w:rsidR="15FEDFD9">
        <w:rPr>
          <w:rFonts w:ascii="Times New Roman" w:hAnsi="Times New Roman" w:eastAsia="Times New Roman" w:cs="Times New Roman"/>
        </w:rPr>
        <w:t>aplikasi</w:t>
      </w:r>
    </w:p>
    <w:p w:rsidR="684F7C37" w:rsidP="15FEDFD9" w:rsidRDefault="684F7C37" w14:paraId="66E69BAD" w14:textId="20D6D6DF">
      <w:pPr>
        <w:pStyle w:val="ListParagraph"/>
        <w:numPr>
          <w:ilvl w:val="0"/>
          <w:numId w:val="52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Registrasi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 dan login</w:t>
      </w:r>
    </w:p>
    <w:p w:rsidR="684F7C37" w:rsidP="15FEDFD9" w:rsidRDefault="684F7C37" w14:paraId="4E33519A" w14:textId="5B4930A5">
      <w:pPr>
        <w:pStyle w:val="ListParagraph"/>
        <w:numPr>
          <w:ilvl w:val="0"/>
          <w:numId w:val="52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Form appointment survey </w:t>
      </w:r>
      <w:r w:rsidRPr="15FEDFD9" w:rsidR="15FEDFD9">
        <w:rPr>
          <w:rFonts w:ascii="Times New Roman" w:hAnsi="Times New Roman" w:eastAsia="Times New Roman" w:cs="Times New Roman"/>
        </w:rPr>
        <w:t>kendaraan</w:t>
      </w:r>
    </w:p>
    <w:p w:rsidR="684F7C37" w:rsidP="15FEDFD9" w:rsidRDefault="684F7C37" w14:paraId="58ADD2FC" w14:textId="569A3712">
      <w:pPr>
        <w:pStyle w:val="ListParagraph"/>
        <w:numPr>
          <w:ilvl w:val="0"/>
          <w:numId w:val="52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Pengisian</w:t>
      </w:r>
      <w:r w:rsidRPr="15FEDFD9" w:rsidR="15FEDFD9">
        <w:rPr>
          <w:rFonts w:ascii="Times New Roman" w:hAnsi="Times New Roman" w:eastAsia="Times New Roman" w:cs="Times New Roman"/>
        </w:rPr>
        <w:t xml:space="preserve"> data </w:t>
      </w:r>
      <w:r w:rsidRPr="15FEDFD9" w:rsidR="15FEDFD9">
        <w:rPr>
          <w:rFonts w:ascii="Times New Roman" w:hAnsi="Times New Roman" w:eastAsia="Times New Roman" w:cs="Times New Roman"/>
        </w:rPr>
        <w:t>kendaraan</w:t>
      </w:r>
    </w:p>
    <w:p w:rsidR="684F7C37" w:rsidP="15FEDFD9" w:rsidRDefault="684F7C37" w14:paraId="6B38CCD5" w14:textId="47082989">
      <w:pPr>
        <w:pStyle w:val="ListParagraph"/>
        <w:numPr>
          <w:ilvl w:val="0"/>
          <w:numId w:val="52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Konfirmasi</w:t>
      </w:r>
      <w:r w:rsidRPr="15FEDFD9" w:rsidR="15FEDFD9">
        <w:rPr>
          <w:rFonts w:ascii="Times New Roman" w:hAnsi="Times New Roman" w:eastAsia="Times New Roman" w:cs="Times New Roman"/>
        </w:rPr>
        <w:t xml:space="preserve"> appointment</w:t>
      </w:r>
    </w:p>
    <w:p w:rsidR="684F7C37" w:rsidP="15FEDFD9" w:rsidRDefault="684F7C37" w14:paraId="35054144" w14:textId="0CE49CC5">
      <w:pPr>
        <w:pStyle w:val="ListParagraph"/>
        <w:numPr>
          <w:ilvl w:val="0"/>
          <w:numId w:val="52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Notifikasi</w:t>
      </w:r>
      <w:r w:rsidRPr="15FEDFD9" w:rsidR="15FEDFD9">
        <w:rPr>
          <w:rFonts w:ascii="Times New Roman" w:hAnsi="Times New Roman" w:eastAsia="Times New Roman" w:cs="Times New Roman"/>
        </w:rPr>
        <w:t xml:space="preserve"> email </w:t>
      </w:r>
      <w:r w:rsidRPr="15FEDFD9" w:rsidR="15FEDFD9">
        <w:rPr>
          <w:rFonts w:ascii="Times New Roman" w:hAnsi="Times New Roman" w:eastAsia="Times New Roman" w:cs="Times New Roman"/>
        </w:rPr>
        <w:t>laporan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hasil</w:t>
      </w:r>
      <w:r w:rsidRPr="15FEDFD9" w:rsidR="15FEDFD9">
        <w:rPr>
          <w:rFonts w:ascii="Times New Roman" w:hAnsi="Times New Roman" w:eastAsia="Times New Roman" w:cs="Times New Roman"/>
        </w:rPr>
        <w:t xml:space="preserve"> survey</w:t>
      </w:r>
    </w:p>
    <w:p w:rsidRPr="00501A31" w:rsidR="001A6F99" w:rsidP="684F7C37" w:rsidRDefault="00B62153" w14:paraId="42B5B96A" w14:textId="341BBB82">
      <w:pPr>
        <w:pStyle w:val="DIPAKAI2"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Penaksira</w:t>
      </w:r>
      <w:r w:rsidRPr="15FEDFD9" w:rsidR="15FEDFD9">
        <w:rPr>
          <w:rFonts w:ascii="Times New Roman" w:hAnsi="Times New Roman" w:eastAsia="Times New Roman" w:cs="Times New Roman"/>
        </w:rPr>
        <w:t>n</w:t>
      </w:r>
      <w:r w:rsidRPr="15FEDFD9" w:rsidR="15FEDFD9">
        <w:rPr>
          <w:rFonts w:ascii="Times New Roman" w:hAnsi="Times New Roman" w:eastAsia="Times New Roman" w:cs="Times New Roman"/>
        </w:rPr>
        <w:t xml:space="preserve"> Harga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Kendaraa</w:t>
      </w:r>
      <w:r w:rsidRPr="15FEDFD9" w:rsidR="15FEDFD9">
        <w:rPr>
          <w:rFonts w:ascii="Times New Roman" w:hAnsi="Times New Roman" w:eastAsia="Times New Roman" w:cs="Times New Roman"/>
        </w:rPr>
        <w:t>n</w:t>
      </w:r>
      <w:r w:rsidRPr="15FEDFD9" w:rsidR="15FEDFD9">
        <w:rPr>
          <w:rFonts w:ascii="Times New Roman" w:hAnsi="Times New Roman" w:eastAsia="Times New Roman" w:cs="Times New Roman"/>
        </w:rPr>
        <w:t xml:space="preserve"> Bekas</w:t>
      </w:r>
    </w:p>
    <w:p w:rsidR="2323BBCA" w:rsidP="15FEDFD9" w:rsidRDefault="2323BBCA" w14:paraId="703280E0" w14:textId="5BBBB728">
      <w:pPr>
        <w:pStyle w:val="KALIMAT"/>
        <w:numPr>
          <w:ilvl w:val="0"/>
          <w:numId w:val="55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>Deskripsi</w:t>
      </w:r>
    </w:p>
    <w:p w:rsidR="2323BBCA" w:rsidP="15FEDFD9" w:rsidRDefault="2323BBCA" w14:paraId="08188F45" w14:textId="7B872655">
      <w:pPr>
        <w:pStyle w:val="KALIMAT"/>
        <w:numPr>
          <w:ilvl w:val="0"/>
          <w:numId w:val="54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>Pemesanan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jasa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inspeksi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secara</w:t>
      </w:r>
      <w:r w:rsidRPr="15FEDFD9" w:rsidR="15FEDFD9">
        <w:rPr>
          <w:rFonts w:ascii="Times New Roman" w:hAnsi="Times New Roman" w:eastAsia="Times New Roman" w:cs="Times New Roman"/>
        </w:rPr>
        <w:t xml:space="preserve"> online:</w:t>
      </w:r>
    </w:p>
    <w:p w:rsidR="2323BBCA" w:rsidP="15FEDFD9" w:rsidRDefault="2323BBCA" w14:paraId="18DC5791" w14:textId="3F1372AD">
      <w:pPr>
        <w:pStyle w:val="KALIMAT"/>
        <w:numPr>
          <w:ilvl w:val="1"/>
          <w:numId w:val="54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Jenis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(</w:t>
      </w:r>
      <w:r w:rsidRPr="15FEDFD9" w:rsidR="15FEDFD9">
        <w:rPr>
          <w:rFonts w:ascii="Times New Roman" w:hAnsi="Times New Roman" w:eastAsia="Times New Roman" w:cs="Times New Roman"/>
        </w:rPr>
        <w:t>mobil</w:t>
      </w:r>
      <w:r w:rsidRPr="15FEDFD9" w:rsidR="15FEDFD9">
        <w:rPr>
          <w:rFonts w:ascii="Times New Roman" w:hAnsi="Times New Roman" w:eastAsia="Times New Roman" w:cs="Times New Roman"/>
        </w:rPr>
        <w:t xml:space="preserve">/motor) </w:t>
      </w:r>
    </w:p>
    <w:p w:rsidR="2323BBCA" w:rsidP="15FEDFD9" w:rsidRDefault="2323BBCA" w14:paraId="7B99F293" w14:textId="6FBBFAB6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Merek &amp; model </w:t>
      </w:r>
    </w:p>
    <w:p w:rsidR="2323BBCA" w:rsidP="15FEDFD9" w:rsidRDefault="2323BBCA" w14:paraId="23BA1214" w14:textId="4855D688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Tahun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produksi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2323BBCA" w:rsidP="15FEDFD9" w:rsidRDefault="2323BBCA" w14:paraId="09705999" w14:textId="4BC71746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Kilometer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tempuh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2323BBCA" w:rsidP="15FEDFD9" w:rsidRDefault="2323BBCA" w14:paraId="2F895AD3" w14:textId="666DC09C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Kondisi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2323BBCA" w:rsidP="15FEDFD9" w:rsidRDefault="2323BBCA" w14:paraId="5B16BB81" w14:textId="7BBFF5F1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Riwayat </w:t>
      </w:r>
      <w:r w:rsidRPr="15FEDFD9" w:rsidR="15FEDFD9">
        <w:rPr>
          <w:rFonts w:ascii="Times New Roman" w:hAnsi="Times New Roman" w:eastAsia="Times New Roman" w:cs="Times New Roman"/>
        </w:rPr>
        <w:t>servis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2323BBCA" w:rsidP="15FEDFD9" w:rsidRDefault="2323BBCA" w14:paraId="1DD70557" w14:textId="55F8B5CA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Lokasi</w:t>
      </w:r>
    </w:p>
    <w:p w:rsidR="2323BBCA" w:rsidP="15FEDFD9" w:rsidRDefault="2323BBCA" w14:paraId="05611ADB" w14:textId="6E7F54D1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>Sistem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rekomendasi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harga</w:t>
      </w:r>
      <w:r w:rsidRPr="15FEDFD9" w:rsidR="15FEDFD9">
        <w:rPr>
          <w:rFonts w:ascii="Times New Roman" w:hAnsi="Times New Roman" w:eastAsia="Times New Roman" w:cs="Times New Roman"/>
        </w:rPr>
        <w:t>:</w:t>
      </w:r>
    </w:p>
    <w:p w:rsidR="2323BBCA" w:rsidP="15FEDFD9" w:rsidRDefault="2323BBCA" w14:paraId="6F32D0C2" w14:textId="09D3ED1D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Harga pasar </w:t>
      </w:r>
      <w:r w:rsidRPr="15FEDFD9" w:rsidR="15FEDFD9">
        <w:rPr>
          <w:rFonts w:ascii="Times New Roman" w:hAnsi="Times New Roman" w:eastAsia="Times New Roman" w:cs="Times New Roman"/>
        </w:rPr>
        <w:t>terendah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2323BBCA" w:rsidP="15FEDFD9" w:rsidRDefault="2323BBCA" w14:paraId="3419639A" w14:textId="2BC1CA2F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Harga pasar </w:t>
      </w:r>
      <w:r w:rsidRPr="15FEDFD9" w:rsidR="15FEDFD9">
        <w:rPr>
          <w:rFonts w:ascii="Times New Roman" w:hAnsi="Times New Roman" w:eastAsia="Times New Roman" w:cs="Times New Roman"/>
        </w:rPr>
        <w:t>wajar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2323BBCA" w:rsidP="15FEDFD9" w:rsidRDefault="2323BBCA" w14:paraId="21D5705E" w14:textId="0879E0E4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Harga pasar </w:t>
      </w:r>
      <w:r w:rsidRPr="15FEDFD9" w:rsidR="15FEDFD9">
        <w:rPr>
          <w:rFonts w:ascii="Times New Roman" w:hAnsi="Times New Roman" w:eastAsia="Times New Roman" w:cs="Times New Roman"/>
        </w:rPr>
        <w:t>tertinggi</w:t>
      </w:r>
    </w:p>
    <w:p w:rsidR="2323BBCA" w:rsidP="15FEDFD9" w:rsidRDefault="2323BBCA" w14:paraId="604B1227" w14:textId="17C2C33C">
      <w:pPr>
        <w:pStyle w:val="KALIMAT"/>
        <w:numPr>
          <w:ilvl w:val="0"/>
          <w:numId w:val="55"/>
        </w:numPr>
        <w:suppressLineNumbers w:val="0"/>
        <w:bidi w:val="0"/>
        <w:spacing w:before="0" w:beforeAutospacing="off" w:after="0" w:afterAutospacing="off" w:line="360" w:lineRule="auto"/>
        <w:ind w:left="1789" w:right="0" w:hanging="360"/>
        <w:jc w:val="both"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>Flow user</w:t>
      </w:r>
    </w:p>
    <w:p w:rsidR="2323BBCA" w:rsidP="15FEDFD9" w:rsidRDefault="2323BBCA" w14:paraId="15F0FE61" w14:textId="680E9598">
      <w:pPr>
        <w:pStyle w:val="KALIMAT"/>
        <w:numPr>
          <w:ilvl w:val="0"/>
          <w:numId w:val="54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>User mengakses fitur penaksiran harga</w:t>
      </w:r>
    </w:p>
    <w:p w:rsidR="2323BBCA" w:rsidP="15FEDFD9" w:rsidRDefault="2323BBCA" w14:paraId="5D7891C0" w14:textId="1C68AC13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User </w:t>
      </w:r>
      <w:r w:rsidRPr="15FEDFD9" w:rsidR="15FEDFD9">
        <w:rPr>
          <w:rFonts w:ascii="Times New Roman" w:hAnsi="Times New Roman" w:eastAsia="Times New Roman" w:cs="Times New Roman"/>
        </w:rPr>
        <w:t>mengisi</w:t>
      </w:r>
      <w:r w:rsidRPr="15FEDFD9" w:rsidR="15FEDFD9">
        <w:rPr>
          <w:rFonts w:ascii="Times New Roman" w:hAnsi="Times New Roman" w:eastAsia="Times New Roman" w:cs="Times New Roman"/>
        </w:rPr>
        <w:t xml:space="preserve"> form data </w:t>
      </w:r>
      <w:r w:rsidRPr="15FEDFD9" w:rsidR="15FEDFD9">
        <w:rPr>
          <w:rFonts w:ascii="Times New Roman" w:hAnsi="Times New Roman" w:eastAsia="Times New Roman" w:cs="Times New Roman"/>
        </w:rPr>
        <w:t>kendaraan</w:t>
      </w:r>
    </w:p>
    <w:p w:rsidR="2323BBCA" w:rsidP="15FEDFD9" w:rsidRDefault="2323BBCA" w14:paraId="2C003120" w14:textId="7BC3120C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Sistem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memproses</w:t>
      </w:r>
      <w:r w:rsidRPr="15FEDFD9" w:rsidR="15FEDFD9">
        <w:rPr>
          <w:rFonts w:ascii="Times New Roman" w:hAnsi="Times New Roman" w:eastAsia="Times New Roman" w:cs="Times New Roman"/>
        </w:rPr>
        <w:t xml:space="preserve"> data </w:t>
      </w:r>
      <w:r w:rsidRPr="15FEDFD9" w:rsidR="15FEDFD9">
        <w:rPr>
          <w:rFonts w:ascii="Times New Roman" w:hAnsi="Times New Roman" w:eastAsia="Times New Roman" w:cs="Times New Roman"/>
        </w:rPr>
        <w:t>menggunakan</w:t>
      </w:r>
      <w:r w:rsidRPr="15FEDFD9" w:rsidR="15FEDFD9">
        <w:rPr>
          <w:rFonts w:ascii="Times New Roman" w:hAnsi="Times New Roman" w:eastAsia="Times New Roman" w:cs="Times New Roman"/>
        </w:rPr>
        <w:t xml:space="preserve"> machine learning (regression)</w:t>
      </w:r>
    </w:p>
    <w:p w:rsidR="2323BBCA" w:rsidP="15FEDFD9" w:rsidRDefault="2323BBCA" w14:paraId="3027B7E5" w14:textId="498CF0F9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User </w:t>
      </w:r>
      <w:r w:rsidRPr="15FEDFD9" w:rsidR="15FEDFD9">
        <w:rPr>
          <w:rFonts w:ascii="Times New Roman" w:hAnsi="Times New Roman" w:eastAsia="Times New Roman" w:cs="Times New Roman"/>
        </w:rPr>
        <w:t>menerima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hasil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estimasi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harga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kendaraan</w:t>
      </w:r>
    </w:p>
    <w:p w:rsidR="2323BBCA" w:rsidP="15FEDFD9" w:rsidRDefault="2323BBCA" w14:paraId="79ADDEA9" w14:textId="7678F1F1">
      <w:pPr>
        <w:pStyle w:val="KALIMAT"/>
        <w:numPr>
          <w:ilvl w:val="0"/>
          <w:numId w:val="55"/>
        </w:numPr>
        <w:suppressLineNumbers w:val="0"/>
        <w:bidi w:val="0"/>
        <w:spacing w:before="0" w:beforeAutospacing="off" w:after="0" w:afterAutospacing="off" w:line="360" w:lineRule="auto"/>
        <w:ind w:left="1789" w:right="0" w:hanging="360"/>
        <w:jc w:val="both"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Fitur </w:t>
      </w:r>
      <w:r w:rsidRPr="15FEDFD9" w:rsidR="15FEDFD9">
        <w:rPr>
          <w:rFonts w:ascii="Times New Roman" w:hAnsi="Times New Roman" w:eastAsia="Times New Roman" w:cs="Times New Roman"/>
        </w:rPr>
        <w:t>aplikasi</w:t>
      </w:r>
    </w:p>
    <w:p w:rsidR="2323BBCA" w:rsidP="15FEDFD9" w:rsidRDefault="2323BBCA" w14:paraId="51A0F68C" w14:textId="331709BB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Form input data 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kendaraan</w:t>
      </w:r>
    </w:p>
    <w:p w:rsidR="2323BBCA" w:rsidP="15FEDFD9" w:rsidRDefault="2323BBCA" w14:paraId="21D86E43" w14:textId="64D924E6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Sistem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estimasi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harga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berbasis</w:t>
      </w:r>
      <w:r w:rsidRPr="15FEDFD9" w:rsidR="15FEDFD9">
        <w:rPr>
          <w:rFonts w:ascii="Times New Roman" w:hAnsi="Times New Roman" w:eastAsia="Times New Roman" w:cs="Times New Roman"/>
        </w:rPr>
        <w:t xml:space="preserve"> machine learning</w:t>
      </w:r>
    </w:p>
    <w:p w:rsidR="2323BBCA" w:rsidP="15FEDFD9" w:rsidRDefault="2323BBCA" w14:paraId="0A0D08FB" w14:textId="3D42D73D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Tampilan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hasil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rekomendasi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harga</w:t>
      </w:r>
    </w:p>
    <w:p w:rsidR="2323BBCA" w:rsidP="15FEDFD9" w:rsidRDefault="2323BBCA" w14:paraId="4DEC8E9D" w14:textId="1786FBCB">
      <w:pPr>
        <w:pStyle w:val="DIPAKAI2"/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 Marketplace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Terverifikasi</w:t>
      </w:r>
      <w:r w:rsidRPr="15FEDFD9" w:rsidR="15FEDFD9">
        <w:rPr>
          <w:rFonts w:ascii="Times New Roman" w:hAnsi="Times New Roman" w:eastAsia="Times New Roman" w:cs="Times New Roman"/>
        </w:rPr>
        <w:t xml:space="preserve">  </w:t>
      </w:r>
    </w:p>
    <w:p w:rsidR="2323BBCA" w:rsidP="15FEDFD9" w:rsidRDefault="2323BBCA" w14:paraId="17618930" w14:textId="5BBBB728">
      <w:pPr>
        <w:pStyle w:val="KALIMAT"/>
        <w:numPr>
          <w:ilvl w:val="0"/>
          <w:numId w:val="56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>Deskripsi</w:t>
      </w:r>
    </w:p>
    <w:p w:rsidR="2323BBCA" w:rsidP="15FEDFD9" w:rsidRDefault="2323BBCA" w14:paraId="5F7D82E5" w14:textId="1C155B43">
      <w:pPr>
        <w:pStyle w:val="KALIMAT"/>
        <w:numPr>
          <w:ilvl w:val="0"/>
          <w:numId w:val="54"/>
        </w:numPr>
        <w:ind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Daftar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bekas</w:t>
      </w:r>
      <w:r w:rsidRPr="15FEDFD9" w:rsidR="15FEDFD9">
        <w:rPr>
          <w:rFonts w:ascii="Times New Roman" w:hAnsi="Times New Roman" w:eastAsia="Times New Roman" w:cs="Times New Roman"/>
        </w:rPr>
        <w:t xml:space="preserve"> yang </w:t>
      </w:r>
      <w:r w:rsidRPr="15FEDFD9" w:rsidR="15FEDFD9">
        <w:rPr>
          <w:rFonts w:ascii="Times New Roman" w:hAnsi="Times New Roman" w:eastAsia="Times New Roman" w:cs="Times New Roman"/>
        </w:rPr>
        <w:t>telah</w:t>
      </w:r>
      <w:r w:rsidRPr="15FEDFD9" w:rsidR="15FEDFD9">
        <w:rPr>
          <w:rFonts w:ascii="Times New Roman" w:hAnsi="Times New Roman" w:eastAsia="Times New Roman" w:cs="Times New Roman"/>
        </w:rPr>
        <w:t xml:space="preserve"> lolos </w:t>
      </w:r>
      <w:r w:rsidRPr="15FEDFD9" w:rsidR="15FEDFD9">
        <w:rPr>
          <w:rFonts w:ascii="Times New Roman" w:hAnsi="Times New Roman" w:eastAsia="Times New Roman" w:cs="Times New Roman"/>
        </w:rPr>
        <w:t>inspeksi</w:t>
      </w:r>
      <w:r w:rsidRPr="15FEDFD9" w:rsidR="15FEDFD9">
        <w:rPr>
          <w:rFonts w:ascii="Times New Roman" w:hAnsi="Times New Roman" w:eastAsia="Times New Roman" w:cs="Times New Roman"/>
        </w:rPr>
        <w:t xml:space="preserve"> OTOMAN </w:t>
      </w:r>
    </w:p>
    <w:p w:rsidR="2323BBCA" w:rsidP="15FEDFD9" w:rsidRDefault="2323BBCA" w14:paraId="23283D69" w14:textId="2D229A93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Label “Verified by OTOMAN” </w:t>
      </w:r>
    </w:p>
    <w:p w:rsidR="2323BBCA" w:rsidP="15FEDFD9" w:rsidRDefault="2323BBCA" w14:paraId="4F14DE43" w14:textId="4C021252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Detail listing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: </w:t>
      </w:r>
    </w:p>
    <w:p w:rsidR="2323BBCA" w:rsidP="15FEDFD9" w:rsidRDefault="2323BBCA" w14:paraId="0784FACA" w14:textId="4898E020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Foto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2323BBCA" w:rsidP="15FEDFD9" w:rsidRDefault="2323BBCA" w14:paraId="07D6F2B6" w14:textId="680165B1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Hasil </w:t>
      </w:r>
      <w:r w:rsidRPr="15FEDFD9" w:rsidR="15FEDFD9">
        <w:rPr>
          <w:rFonts w:ascii="Times New Roman" w:hAnsi="Times New Roman" w:eastAsia="Times New Roman" w:cs="Times New Roman"/>
        </w:rPr>
        <w:t>inspeksi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2323BBCA" w:rsidP="15FEDFD9" w:rsidRDefault="2323BBCA" w14:paraId="0ABD345B" w14:textId="43E3BB18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Estimasi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harga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2323BBCA" w:rsidP="15FEDFD9" w:rsidRDefault="2323BBCA" w14:paraId="03F17C1B" w14:textId="537EA077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Informasi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penjual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2323BBCA" w:rsidP="15FEDFD9" w:rsidRDefault="2323BBCA" w14:paraId="4EAB2043" w14:textId="2B4E7583">
      <w:pPr>
        <w:pStyle w:val="ListParagraph"/>
        <w:numPr>
          <w:ilvl w:val="0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Filter </w:t>
      </w:r>
      <w:r w:rsidRPr="15FEDFD9" w:rsidR="15FEDFD9">
        <w:rPr>
          <w:rFonts w:ascii="Times New Roman" w:hAnsi="Times New Roman" w:eastAsia="Times New Roman" w:cs="Times New Roman"/>
        </w:rPr>
        <w:t>pencarian</w:t>
      </w:r>
      <w:r w:rsidRPr="15FEDFD9" w:rsidR="15FEDFD9">
        <w:rPr>
          <w:rFonts w:ascii="Times New Roman" w:hAnsi="Times New Roman" w:eastAsia="Times New Roman" w:cs="Times New Roman"/>
        </w:rPr>
        <w:t>:</w:t>
      </w:r>
    </w:p>
    <w:p w:rsidR="2323BBCA" w:rsidP="15FEDFD9" w:rsidRDefault="2323BBCA" w14:paraId="3524A46C" w14:textId="3ACACB1A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Merek </w:t>
      </w:r>
    </w:p>
    <w:p w:rsidR="2323BBCA" w:rsidP="15FEDFD9" w:rsidRDefault="2323BBCA" w14:paraId="1B095DC6" w14:textId="520BC823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Tahun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2323BBCA" w:rsidP="15FEDFD9" w:rsidRDefault="2323BBCA" w14:paraId="73ACE2DD" w14:textId="15851329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Harga </w:t>
      </w:r>
    </w:p>
    <w:p w:rsidR="2323BBCA" w:rsidP="15FEDFD9" w:rsidRDefault="2323BBCA" w14:paraId="3FD75053" w14:textId="17B25604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Lokasi </w:t>
      </w:r>
    </w:p>
    <w:p w:rsidR="2323BBCA" w:rsidP="15FEDFD9" w:rsidRDefault="2323BBCA" w14:paraId="36CAFEB1" w14:textId="0975A2E6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Kondisi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</w:p>
    <w:p w:rsidR="2323BBCA" w:rsidP="15FEDFD9" w:rsidRDefault="2323BBCA" w14:paraId="15EE5EA0" w14:textId="64CED480">
      <w:pPr>
        <w:pStyle w:val="ListParagraph"/>
        <w:numPr>
          <w:ilvl w:val="1"/>
          <w:numId w:val="54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Opsi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komunikasi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pembeli</w:t>
      </w:r>
      <w:r w:rsidRPr="15FEDFD9" w:rsidR="15FEDFD9">
        <w:rPr>
          <w:rFonts w:ascii="Times New Roman" w:hAnsi="Times New Roman" w:eastAsia="Times New Roman" w:cs="Times New Roman"/>
        </w:rPr>
        <w:t>–</w:t>
      </w:r>
      <w:r w:rsidRPr="15FEDFD9" w:rsidR="15FEDFD9">
        <w:rPr>
          <w:rFonts w:ascii="Times New Roman" w:hAnsi="Times New Roman" w:eastAsia="Times New Roman" w:cs="Times New Roman"/>
        </w:rPr>
        <w:t>penjual</w:t>
      </w:r>
    </w:p>
    <w:p w:rsidR="2323BBCA" w:rsidP="15FEDFD9" w:rsidRDefault="2323BBCA" w14:paraId="1DD97DFD" w14:textId="50EAA526">
      <w:pPr>
        <w:pStyle w:val="KALIMAT"/>
        <w:numPr>
          <w:ilvl w:val="0"/>
          <w:numId w:val="56"/>
        </w:numPr>
        <w:suppressLineNumbers w:val="0"/>
        <w:bidi w:val="0"/>
        <w:spacing w:before="0" w:beforeAutospacing="off" w:after="0" w:afterAutospacing="off" w:line="360" w:lineRule="auto"/>
        <w:ind w:left="1789" w:right="0" w:hanging="360"/>
        <w:jc w:val="both"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>Fl</w:t>
      </w:r>
      <w:r w:rsidRPr="15FEDFD9" w:rsidR="15FEDFD9">
        <w:rPr>
          <w:rFonts w:ascii="Times New Roman" w:hAnsi="Times New Roman" w:eastAsia="Times New Roman" w:cs="Times New Roman"/>
        </w:rPr>
        <w:t>ow user</w:t>
      </w:r>
    </w:p>
    <w:p w:rsidR="2323BBCA" w:rsidP="15FEDFD9" w:rsidRDefault="2323BBCA" w14:paraId="4361A811" w14:textId="1DD685EF">
      <w:pPr>
        <w:pStyle w:val="ListParagraph"/>
        <w:numPr>
          <w:ilvl w:val="0"/>
          <w:numId w:val="57"/>
        </w:numPr>
        <w:ind/>
        <w:rPr>
          <w:rFonts w:ascii="Times New Roman" w:hAnsi="Times New Roman" w:eastAsia="Times New Roman" w:cs="Times New Roman"/>
        </w:rPr>
      </w:pPr>
    </w:p>
    <w:p w:rsidR="2323BBCA" w:rsidP="15FEDFD9" w:rsidRDefault="2323BBCA" w14:paraId="5935DA77" w14:textId="5B0ED5C0">
      <w:pPr>
        <w:pStyle w:val="ListParagraph"/>
        <w:numPr>
          <w:ilvl w:val="0"/>
          <w:numId w:val="57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User </w:t>
      </w:r>
      <w:r w:rsidRPr="15FEDFD9" w:rsidR="15FEDFD9">
        <w:rPr>
          <w:rFonts w:ascii="Times New Roman" w:hAnsi="Times New Roman" w:eastAsia="Times New Roman" w:cs="Times New Roman"/>
        </w:rPr>
        <w:t>melakukan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pencarian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kendaraan</w:t>
      </w:r>
    </w:p>
    <w:p w:rsidR="2323BBCA" w:rsidP="15FEDFD9" w:rsidRDefault="2323BBCA" w14:paraId="7C74BCC9" w14:textId="6A8E9946">
      <w:pPr>
        <w:pStyle w:val="ListParagraph"/>
        <w:numPr>
          <w:ilvl w:val="0"/>
          <w:numId w:val="57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User </w:t>
      </w:r>
      <w:r w:rsidRPr="15FEDFD9" w:rsidR="15FEDFD9">
        <w:rPr>
          <w:rFonts w:ascii="Times New Roman" w:hAnsi="Times New Roman" w:eastAsia="Times New Roman" w:cs="Times New Roman"/>
        </w:rPr>
        <w:t>melihat</w:t>
      </w:r>
      <w:r w:rsidRPr="15FEDFD9" w:rsidR="15FEDFD9">
        <w:rPr>
          <w:rFonts w:ascii="Times New Roman" w:hAnsi="Times New Roman" w:eastAsia="Times New Roman" w:cs="Times New Roman"/>
        </w:rPr>
        <w:t xml:space="preserve"> detail </w:t>
      </w:r>
      <w:r w:rsidRPr="15FEDFD9" w:rsidR="15FEDFD9">
        <w:rPr>
          <w:rFonts w:ascii="Times New Roman" w:hAnsi="Times New Roman" w:eastAsia="Times New Roman" w:cs="Times New Roman"/>
        </w:rPr>
        <w:t>kendaraan</w:t>
      </w:r>
    </w:p>
    <w:p w:rsidR="2323BBCA" w:rsidP="15FEDFD9" w:rsidRDefault="2323BBCA" w14:paraId="371B23CC" w14:textId="0A606F36">
      <w:pPr>
        <w:pStyle w:val="ListParagraph"/>
        <w:numPr>
          <w:ilvl w:val="0"/>
          <w:numId w:val="57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User </w:t>
      </w:r>
      <w:r w:rsidRPr="15FEDFD9" w:rsidR="15FEDFD9">
        <w:rPr>
          <w:rFonts w:ascii="Times New Roman" w:hAnsi="Times New Roman" w:eastAsia="Times New Roman" w:cs="Times New Roman"/>
        </w:rPr>
        <w:t>menghubungi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penjual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melalui</w:t>
      </w:r>
      <w:r w:rsidRPr="15FEDFD9" w:rsidR="15FEDFD9">
        <w:rPr>
          <w:rFonts w:ascii="Times New Roman" w:hAnsi="Times New Roman" w:eastAsia="Times New Roman" w:cs="Times New Roman"/>
        </w:rPr>
        <w:t xml:space="preserve"> WhatsApp</w:t>
      </w:r>
    </w:p>
    <w:p w:rsidR="2323BBCA" w:rsidP="15FEDFD9" w:rsidRDefault="2323BBCA" w14:paraId="386E78DC" w14:textId="1AC409EB">
      <w:pPr>
        <w:pStyle w:val="KALIMAT"/>
        <w:numPr>
          <w:ilvl w:val="0"/>
          <w:numId w:val="56"/>
        </w:numPr>
        <w:suppressLineNumbers w:val="0"/>
        <w:bidi w:val="0"/>
        <w:spacing w:before="0" w:beforeAutospacing="off" w:after="0" w:afterAutospacing="off" w:line="360" w:lineRule="auto"/>
        <w:ind w:left="1789" w:right="0" w:hanging="360"/>
        <w:jc w:val="both"/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Fitur </w:t>
      </w:r>
      <w:r w:rsidRPr="15FEDFD9" w:rsidR="15FEDFD9">
        <w:rPr>
          <w:rFonts w:ascii="Times New Roman" w:hAnsi="Times New Roman" w:eastAsia="Times New Roman" w:cs="Times New Roman"/>
        </w:rPr>
        <w:t>Aplikasi</w:t>
      </w:r>
    </w:p>
    <w:p w:rsidR="2323BBCA" w:rsidP="15FEDFD9" w:rsidRDefault="2323BBCA" w14:paraId="79F70FE2" w14:textId="2F728A36">
      <w:pPr>
        <w:pStyle w:val="ListParagraph"/>
        <w:numPr>
          <w:ilvl w:val="0"/>
          <w:numId w:val="57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Daftar 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kendaraan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terverifikasi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 “Verified by OTOMAN”</w:t>
      </w:r>
    </w:p>
    <w:p w:rsidR="2323BBCA" w:rsidP="15FEDFD9" w:rsidRDefault="2323BBCA" w14:paraId="6852A9BF" w14:textId="02691C43">
      <w:pPr>
        <w:pStyle w:val="ListParagraph"/>
        <w:numPr>
          <w:ilvl w:val="0"/>
          <w:numId w:val="57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Detail listing (</w:t>
      </w:r>
      <w:r w:rsidRPr="15FEDFD9" w:rsidR="15FEDFD9">
        <w:rPr>
          <w:rFonts w:ascii="Times New Roman" w:hAnsi="Times New Roman" w:eastAsia="Times New Roman" w:cs="Times New Roman"/>
        </w:rPr>
        <w:t>foto</w:t>
      </w:r>
      <w:r w:rsidRPr="15FEDFD9" w:rsidR="15FEDFD9">
        <w:rPr>
          <w:rFonts w:ascii="Times New Roman" w:hAnsi="Times New Roman" w:eastAsia="Times New Roman" w:cs="Times New Roman"/>
        </w:rPr>
        <w:t xml:space="preserve">, </w:t>
      </w:r>
      <w:r w:rsidRPr="15FEDFD9" w:rsidR="15FEDFD9">
        <w:rPr>
          <w:rFonts w:ascii="Times New Roman" w:hAnsi="Times New Roman" w:eastAsia="Times New Roman" w:cs="Times New Roman"/>
        </w:rPr>
        <w:t>hasil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inspeksi</w:t>
      </w:r>
      <w:r w:rsidRPr="15FEDFD9" w:rsidR="15FEDFD9">
        <w:rPr>
          <w:rFonts w:ascii="Times New Roman" w:hAnsi="Times New Roman" w:eastAsia="Times New Roman" w:cs="Times New Roman"/>
        </w:rPr>
        <w:t xml:space="preserve">, </w:t>
      </w:r>
      <w:r w:rsidRPr="15FEDFD9" w:rsidR="15FEDFD9">
        <w:rPr>
          <w:rFonts w:ascii="Times New Roman" w:hAnsi="Times New Roman" w:eastAsia="Times New Roman" w:cs="Times New Roman"/>
        </w:rPr>
        <w:t>estimasi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harga</w:t>
      </w:r>
      <w:r w:rsidRPr="15FEDFD9" w:rsidR="15FEDFD9">
        <w:rPr>
          <w:rFonts w:ascii="Times New Roman" w:hAnsi="Times New Roman" w:eastAsia="Times New Roman" w:cs="Times New Roman"/>
        </w:rPr>
        <w:t>)</w:t>
      </w:r>
    </w:p>
    <w:p w:rsidR="2323BBCA" w:rsidP="15FEDFD9" w:rsidRDefault="2323BBCA" w14:paraId="02A4217C" w14:textId="640ECEA8">
      <w:pPr>
        <w:pStyle w:val="ListParagraph"/>
        <w:numPr>
          <w:ilvl w:val="0"/>
          <w:numId w:val="57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Fitur </w:t>
      </w:r>
      <w:r w:rsidRPr="15FEDFD9" w:rsidR="15FEDFD9">
        <w:rPr>
          <w:rFonts w:ascii="Times New Roman" w:hAnsi="Times New Roman" w:eastAsia="Times New Roman" w:cs="Times New Roman"/>
        </w:rPr>
        <w:t>pencarian</w:t>
      </w:r>
      <w:r w:rsidRPr="15FEDFD9" w:rsidR="15FEDFD9">
        <w:rPr>
          <w:rFonts w:ascii="Times New Roman" w:hAnsi="Times New Roman" w:eastAsia="Times New Roman" w:cs="Times New Roman"/>
        </w:rPr>
        <w:t xml:space="preserve"> dan filter</w:t>
      </w:r>
    </w:p>
    <w:p w:rsidR="2323BBCA" w:rsidP="15FEDFD9" w:rsidRDefault="2323BBCA" w14:paraId="075F6E84" w14:textId="1603B534">
      <w:pPr>
        <w:pStyle w:val="ListParagraph"/>
        <w:numPr>
          <w:ilvl w:val="0"/>
          <w:numId w:val="57"/>
        </w:numPr>
        <w:ind/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Integrasi WhatsApp </w:t>
      </w:r>
      <w:r w:rsidRPr="15FEDFD9" w:rsidR="15FEDFD9">
        <w:rPr>
          <w:rFonts w:ascii="Times New Roman" w:hAnsi="Times New Roman" w:eastAsia="Times New Roman" w:cs="Times New Roman"/>
        </w:rPr>
        <w:t>penjual</w:t>
      </w:r>
    </w:p>
    <w:p w:rsidR="15FEDFD9" w:rsidP="15FEDFD9" w:rsidRDefault="15FEDFD9" w14:paraId="291CDB92" w14:textId="65E7E0C2">
      <w:pPr>
        <w:pStyle w:val="DIPAKAI2"/>
        <w:rPr>
          <w:rFonts w:ascii="Times New Roman" w:hAnsi="Times New Roman" w:eastAsia="Times New Roman" w:cs="Times New Roman"/>
          <w:noProof w:val="0"/>
          <w:lang w:val="en-ID"/>
        </w:rPr>
      </w:pP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Admin</w:t>
      </w:r>
    </w:p>
    <w:p w:rsidR="15FEDFD9" w:rsidP="15FEDFD9" w:rsidRDefault="15FEDFD9" w14:paraId="13C6AD92" w14:textId="17B51535">
      <w:pPr>
        <w:pStyle w:val="DIPAKAI2"/>
        <w:rPr>
          <w:rFonts w:ascii="Times New Roman" w:hAnsi="Times New Roman" w:eastAsia="Times New Roman" w:cs="Times New Roman"/>
          <w:noProof w:val="0"/>
          <w:lang w:val="en-ID"/>
        </w:rPr>
      </w:pP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Manajemen Survey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Kendaraan</w:t>
      </w:r>
    </w:p>
    <w:p w:rsidR="15FEDFD9" w:rsidP="15FEDFD9" w:rsidRDefault="15FEDFD9" w14:paraId="480C319E" w14:textId="585D08A0">
      <w:pPr>
        <w:pStyle w:val="KALIMAT"/>
        <w:numPr>
          <w:ilvl w:val="0"/>
          <w:numId w:val="58"/>
        </w:numPr>
        <w:rPr>
          <w:rFonts w:ascii="Times New Roman" w:hAnsi="Times New Roman" w:eastAsia="Times New Roman" w:cs="Times New Roman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Login </w:t>
      </w:r>
      <w:r w:rsidRPr="15FEDFD9" w:rsidR="15FEDFD9">
        <w:rPr>
          <w:rFonts w:ascii="Times New Roman" w:hAnsi="Times New Roman" w:eastAsia="Times New Roman" w:cs="Times New Roman"/>
        </w:rPr>
        <w:t>ke</w:t>
      </w:r>
      <w:r w:rsidRPr="15FEDFD9" w:rsidR="15FEDFD9">
        <w:rPr>
          <w:rFonts w:ascii="Times New Roman" w:hAnsi="Times New Roman" w:eastAsia="Times New Roman" w:cs="Times New Roman"/>
        </w:rPr>
        <w:t xml:space="preserve"> dashboard admin</w:t>
      </w:r>
    </w:p>
    <w:p w:rsidR="15FEDFD9" w:rsidP="15FEDFD9" w:rsidRDefault="15FEDFD9" w14:paraId="3E246320" w14:textId="1F20F4F4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Melihat</w:t>
      </w:r>
      <w:r w:rsidRPr="15FEDFD9" w:rsidR="15FEDFD9">
        <w:rPr>
          <w:rFonts w:ascii="Times New Roman" w:hAnsi="Times New Roman" w:eastAsia="Times New Roman" w:cs="Times New Roman"/>
        </w:rPr>
        <w:t xml:space="preserve"> dan </w:t>
      </w:r>
      <w:r w:rsidRPr="15FEDFD9" w:rsidR="15FEDFD9">
        <w:rPr>
          <w:rFonts w:ascii="Times New Roman" w:hAnsi="Times New Roman" w:eastAsia="Times New Roman" w:cs="Times New Roman"/>
        </w:rPr>
        <w:t>mengelola</w:t>
      </w:r>
      <w:r w:rsidRPr="15FEDFD9" w:rsidR="15FEDFD9">
        <w:rPr>
          <w:rFonts w:ascii="Times New Roman" w:hAnsi="Times New Roman" w:eastAsia="Times New Roman" w:cs="Times New Roman"/>
        </w:rPr>
        <w:t xml:space="preserve"> data </w:t>
      </w:r>
      <w:r w:rsidRPr="15FEDFD9" w:rsidR="15FEDFD9">
        <w:rPr>
          <w:rFonts w:ascii="Times New Roman" w:hAnsi="Times New Roman" w:eastAsia="Times New Roman" w:cs="Times New Roman"/>
        </w:rPr>
        <w:t>pelanggan</w:t>
      </w:r>
    </w:p>
    <w:p w:rsidR="15FEDFD9" w:rsidP="15FEDFD9" w:rsidRDefault="15FEDFD9" w14:paraId="7E8B04DF" w14:textId="6009BFF0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Melihat</w:t>
      </w:r>
      <w:r w:rsidRPr="15FEDFD9" w:rsidR="15FEDFD9">
        <w:rPr>
          <w:rFonts w:ascii="Times New Roman" w:hAnsi="Times New Roman" w:eastAsia="Times New Roman" w:cs="Times New Roman"/>
        </w:rPr>
        <w:t xml:space="preserve"> daftar appointment survey</w:t>
      </w:r>
    </w:p>
    <w:p w:rsidR="15FEDFD9" w:rsidP="15FEDFD9" w:rsidRDefault="15FEDFD9" w14:paraId="04F86722" w14:textId="6FCEDE7E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Mengatur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jadwal</w:t>
      </w:r>
      <w:r w:rsidRPr="15FEDFD9" w:rsidR="15FEDFD9">
        <w:rPr>
          <w:rFonts w:ascii="Times New Roman" w:hAnsi="Times New Roman" w:eastAsia="Times New Roman" w:cs="Times New Roman"/>
        </w:rPr>
        <w:t xml:space="preserve"> survey </w:t>
      </w:r>
      <w:r w:rsidRPr="15FEDFD9" w:rsidR="15FEDFD9">
        <w:rPr>
          <w:rFonts w:ascii="Times New Roman" w:hAnsi="Times New Roman" w:eastAsia="Times New Roman" w:cs="Times New Roman"/>
        </w:rPr>
        <w:t>kendaraan</w:t>
      </w:r>
    </w:p>
    <w:p w:rsidR="15FEDFD9" w:rsidP="15FEDFD9" w:rsidRDefault="15FEDFD9" w14:paraId="68DD8F1F" w14:textId="7E5E4670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Mengelola</w:t>
      </w:r>
      <w:r w:rsidRPr="15FEDFD9" w:rsidR="15FEDFD9">
        <w:rPr>
          <w:rFonts w:ascii="Times New Roman" w:hAnsi="Times New Roman" w:eastAsia="Times New Roman" w:cs="Times New Roman"/>
        </w:rPr>
        <w:t xml:space="preserve"> status </w:t>
      </w:r>
      <w:r w:rsidRPr="15FEDFD9" w:rsidR="15FEDFD9">
        <w:rPr>
          <w:rFonts w:ascii="Times New Roman" w:hAnsi="Times New Roman" w:eastAsia="Times New Roman" w:cs="Times New Roman"/>
        </w:rPr>
        <w:t>pembayaran</w:t>
      </w:r>
      <w:r w:rsidRPr="15FEDFD9" w:rsidR="15FEDFD9">
        <w:rPr>
          <w:rFonts w:ascii="Times New Roman" w:hAnsi="Times New Roman" w:eastAsia="Times New Roman" w:cs="Times New Roman"/>
        </w:rPr>
        <w:t xml:space="preserve"> (</w:t>
      </w:r>
      <w:r w:rsidRPr="15FEDFD9" w:rsidR="15FEDFD9">
        <w:rPr>
          <w:rFonts w:ascii="Times New Roman" w:hAnsi="Times New Roman" w:eastAsia="Times New Roman" w:cs="Times New Roman"/>
        </w:rPr>
        <w:t>mockup</w:t>
      </w:r>
      <w:r w:rsidRPr="15FEDFD9" w:rsidR="15FEDFD9">
        <w:rPr>
          <w:rFonts w:ascii="Times New Roman" w:hAnsi="Times New Roman" w:eastAsia="Times New Roman" w:cs="Times New Roman"/>
        </w:rPr>
        <w:t>)</w:t>
      </w:r>
    </w:p>
    <w:p w:rsidR="15FEDFD9" w:rsidP="15FEDFD9" w:rsidRDefault="15FEDFD9" w14:paraId="63D02ABA" w14:textId="1D2A59E3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Mengelola</w:t>
      </w:r>
      <w:r w:rsidRPr="15FEDFD9" w:rsidR="15FEDFD9">
        <w:rPr>
          <w:rFonts w:ascii="Times New Roman" w:hAnsi="Times New Roman" w:eastAsia="Times New Roman" w:cs="Times New Roman"/>
        </w:rPr>
        <w:t xml:space="preserve"> dan </w:t>
      </w:r>
      <w:r w:rsidRPr="15FEDFD9" w:rsidR="15FEDFD9">
        <w:rPr>
          <w:rFonts w:ascii="Times New Roman" w:hAnsi="Times New Roman" w:eastAsia="Times New Roman" w:cs="Times New Roman"/>
        </w:rPr>
        <w:t>memvalidasi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laporan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hasil</w:t>
      </w:r>
      <w:r w:rsidRPr="15FEDFD9" w:rsidR="15FEDFD9">
        <w:rPr>
          <w:rFonts w:ascii="Times New Roman" w:hAnsi="Times New Roman" w:eastAsia="Times New Roman" w:cs="Times New Roman"/>
        </w:rPr>
        <w:t xml:space="preserve"> survey</w:t>
      </w:r>
    </w:p>
    <w:p w:rsidR="15FEDFD9" w:rsidP="15FEDFD9" w:rsidRDefault="15FEDFD9" w14:paraId="74EB58F1" w14:textId="08897057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Mengirim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laporan</w:t>
      </w:r>
      <w:r w:rsidRPr="15FEDFD9" w:rsidR="15FEDFD9">
        <w:rPr>
          <w:rFonts w:ascii="Times New Roman" w:hAnsi="Times New Roman" w:eastAsia="Times New Roman" w:cs="Times New Roman"/>
        </w:rPr>
        <w:t xml:space="preserve"> survey </w:t>
      </w:r>
      <w:r w:rsidRPr="15FEDFD9" w:rsidR="15FEDFD9">
        <w:rPr>
          <w:rFonts w:ascii="Times New Roman" w:hAnsi="Times New Roman" w:eastAsia="Times New Roman" w:cs="Times New Roman"/>
        </w:rPr>
        <w:t>ke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pelanggan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melalui</w:t>
      </w:r>
      <w:r w:rsidRPr="15FEDFD9" w:rsidR="15FEDFD9">
        <w:rPr>
          <w:rFonts w:ascii="Times New Roman" w:hAnsi="Times New Roman" w:eastAsia="Times New Roman" w:cs="Times New Roman"/>
        </w:rPr>
        <w:t xml:space="preserve"> email</w:t>
      </w:r>
    </w:p>
    <w:p w:rsidR="15FEDFD9" w:rsidP="15FEDFD9" w:rsidRDefault="15FEDFD9" w14:paraId="3AB2FBF4" w14:textId="0171BB39">
      <w:pPr>
        <w:pStyle w:val="DIPAKAI2"/>
        <w:rPr>
          <w:rFonts w:ascii="Times New Roman" w:hAnsi="Times New Roman" w:eastAsia="Times New Roman" w:cs="Times New Roman"/>
          <w:noProof w:val="0"/>
          <w:lang w:val="en-ID"/>
        </w:rPr>
      </w:pP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Manajemen Penaksiran Harga</w:t>
      </w:r>
    </w:p>
    <w:p w:rsidR="15FEDFD9" w:rsidP="15FEDFD9" w:rsidRDefault="15FEDFD9" w14:paraId="03E0C3A8" w14:textId="5064BAA2">
      <w:pPr>
        <w:pStyle w:val="ListParagraph"/>
        <w:numPr>
          <w:ilvl w:val="0"/>
          <w:numId w:val="60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Melihat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hasil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estimasi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harga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sz w:val="24"/>
          <w:szCs w:val="24"/>
        </w:rPr>
        <w:t>kendaraan</w:t>
      </w:r>
    </w:p>
    <w:p w:rsidR="15FEDFD9" w:rsidP="15FEDFD9" w:rsidRDefault="15FEDFD9" w14:paraId="68B14F53" w14:textId="3D7FEDD8">
      <w:pPr>
        <w:pStyle w:val="ListParagraph"/>
        <w:numPr>
          <w:ilvl w:val="0"/>
          <w:numId w:val="60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>Mengelola</w:t>
      </w:r>
      <w:r w:rsidRPr="15FEDFD9" w:rsidR="15FEDFD9">
        <w:rPr>
          <w:rFonts w:ascii="Times New Roman" w:hAnsi="Times New Roman" w:eastAsia="Times New Roman" w:cs="Times New Roman"/>
        </w:rPr>
        <w:t xml:space="preserve"> data </w:t>
      </w:r>
      <w:r w:rsidRPr="15FEDFD9" w:rsidR="15FEDFD9">
        <w:rPr>
          <w:rFonts w:ascii="Times New Roman" w:hAnsi="Times New Roman" w:eastAsia="Times New Roman" w:cs="Times New Roman"/>
        </w:rPr>
        <w:t>kendaraan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untuk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keperluan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analisis</w:t>
      </w:r>
      <w:r w:rsidRPr="15FEDFD9" w:rsidR="15FEDFD9">
        <w:rPr>
          <w:rFonts w:ascii="Times New Roman" w:hAnsi="Times New Roman" w:eastAsia="Times New Roman" w:cs="Times New Roman"/>
        </w:rPr>
        <w:t xml:space="preserve"> </w:t>
      </w:r>
      <w:r w:rsidRPr="15FEDFD9" w:rsidR="15FEDFD9">
        <w:rPr>
          <w:rFonts w:ascii="Times New Roman" w:hAnsi="Times New Roman" w:eastAsia="Times New Roman" w:cs="Times New Roman"/>
        </w:rPr>
        <w:t>harga</w:t>
      </w:r>
    </w:p>
    <w:p w:rsidR="15FEDFD9" w:rsidP="15FEDFD9" w:rsidRDefault="15FEDFD9" w14:paraId="2C44F480" w14:textId="6B3332CC">
      <w:pPr>
        <w:pStyle w:val="ListParagraph"/>
        <w:numPr>
          <w:ilvl w:val="0"/>
          <w:numId w:val="60"/>
        </w:numPr>
        <w:rPr>
          <w:rFonts w:ascii="Times New Roman" w:hAnsi="Times New Roman" w:eastAsia="Times New Roman" w:cs="Times New Roman"/>
          <w:sz w:val="24"/>
          <w:szCs w:val="24"/>
        </w:rPr>
      </w:pPr>
      <w:r w:rsidRPr="15FEDFD9" w:rsidR="15FEDFD9">
        <w:rPr>
          <w:rFonts w:ascii="Times New Roman" w:hAnsi="Times New Roman" w:eastAsia="Times New Roman" w:cs="Times New Roman"/>
        </w:rPr>
        <w:t xml:space="preserve">Monitoring data </w:t>
      </w:r>
      <w:r w:rsidRPr="15FEDFD9" w:rsidR="15FEDFD9">
        <w:rPr>
          <w:rFonts w:ascii="Times New Roman" w:hAnsi="Times New Roman" w:eastAsia="Times New Roman" w:cs="Times New Roman"/>
        </w:rPr>
        <w:t>harga</w:t>
      </w:r>
      <w:r w:rsidRPr="15FEDFD9" w:rsidR="15FEDFD9">
        <w:rPr>
          <w:rFonts w:ascii="Times New Roman" w:hAnsi="Times New Roman" w:eastAsia="Times New Roman" w:cs="Times New Roman"/>
        </w:rPr>
        <w:t xml:space="preserve"> pasar </w:t>
      </w:r>
      <w:r w:rsidRPr="15FEDFD9" w:rsidR="15FEDFD9">
        <w:rPr>
          <w:rFonts w:ascii="Times New Roman" w:hAnsi="Times New Roman" w:eastAsia="Times New Roman" w:cs="Times New Roman"/>
        </w:rPr>
        <w:t>kendaraan</w:t>
      </w:r>
    </w:p>
    <w:p w:rsidR="15FEDFD9" w:rsidP="15FEDFD9" w:rsidRDefault="15FEDFD9" w14:paraId="5A07EE1C" w14:textId="3F30D779">
      <w:pPr>
        <w:pStyle w:val="DIPAKAI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D"/>
        </w:rPr>
      </w:pP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D"/>
        </w:rPr>
        <w:t>Manajemen Marketplace</w:t>
      </w:r>
    </w:p>
    <w:p w:rsidR="15FEDFD9" w:rsidP="15FEDFD9" w:rsidRDefault="15FEDFD9" w14:paraId="1D1B1C82" w14:textId="1E15435F">
      <w:pPr>
        <w:pStyle w:val="ListParagraph"/>
        <w:numPr>
          <w:ilvl w:val="1"/>
          <w:numId w:val="61"/>
        </w:numPr>
        <w:rPr>
          <w:rFonts w:ascii="Times New Roman" w:hAnsi="Times New Roman" w:eastAsia="Times New Roman" w:cs="Times New Roman"/>
          <w:noProof w:val="0"/>
          <w:lang w:val="en-ID"/>
        </w:rPr>
      </w:pP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Mengelola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data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kendaraan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bekas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(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gambar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,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harga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,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deskripsi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)</w:t>
      </w:r>
    </w:p>
    <w:p w:rsidR="15FEDFD9" w:rsidP="15FEDFD9" w:rsidRDefault="15FEDFD9" w14:paraId="68DFFA00" w14:textId="359EEE11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ID"/>
        </w:rPr>
      </w:pP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Memberikan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label “Verified by OTOMAN”</w:t>
      </w:r>
    </w:p>
    <w:p w:rsidR="15FEDFD9" w:rsidP="15FEDFD9" w:rsidRDefault="15FEDFD9" w14:paraId="64CA1755" w14:textId="33576D83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ID"/>
        </w:rPr>
      </w:pP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Mengelola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konten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marketplace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melalui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backend/CMS</w:t>
      </w:r>
    </w:p>
    <w:p w:rsidR="15FEDFD9" w:rsidP="15FEDFD9" w:rsidRDefault="15FEDFD9" w14:paraId="7542614B" w14:textId="2B6F8471">
      <w:pPr>
        <w:pStyle w:val="DIPAKAI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D"/>
        </w:rPr>
      </w:pPr>
      <w:r w:rsidRPr="15FEDFD9" w:rsidR="15FEDF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D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D"/>
        </w:rPr>
        <w:t>Manajemen</w:t>
      </w:r>
      <w:r w:rsidRPr="15FEDFD9" w:rsidR="15FEDF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D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D"/>
        </w:rPr>
        <w:t>Sistem</w:t>
      </w:r>
    </w:p>
    <w:p w:rsidR="15FEDFD9" w:rsidP="15FEDFD9" w:rsidRDefault="15FEDFD9" w14:paraId="7CFEC8B0" w14:textId="04D9DC9E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ID"/>
        </w:rPr>
      </w:pP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Mengelola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master data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sistem</w:t>
      </w:r>
    </w:p>
    <w:p w:rsidR="15FEDFD9" w:rsidP="15FEDFD9" w:rsidRDefault="15FEDFD9" w14:paraId="2343F0CC" w14:textId="686EB86A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ID"/>
        </w:rPr>
      </w:pP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Mengelola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database</w:t>
      </w:r>
    </w:p>
    <w:p w:rsidR="15FEDFD9" w:rsidP="15FEDFD9" w:rsidRDefault="15FEDFD9" w14:paraId="5E05B902" w14:textId="6B7D24C5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ID"/>
        </w:rPr>
      </w:pP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Monitoring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aktivitas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sistem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>melalui</w:t>
      </w:r>
      <w:r w:rsidRPr="15FEDFD9" w:rsidR="15FEDFD9">
        <w:rPr>
          <w:rFonts w:ascii="Times New Roman" w:hAnsi="Times New Roman" w:eastAsia="Times New Roman" w:cs="Times New Roman"/>
          <w:noProof w:val="0"/>
          <w:lang w:val="en-ID"/>
        </w:rPr>
        <w:t xml:space="preserve"> dashboard admin</w:t>
      </w:r>
    </w:p>
    <w:p w:rsidR="15FEDFD9" w:rsidP="15FEDFD9" w:rsidRDefault="15FEDFD9" w14:paraId="620C3BA8" w14:textId="27630FF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ID"/>
        </w:rPr>
      </w:pPr>
    </w:p>
    <w:p w:rsidR="15FEDFD9" w:rsidP="15FEDFD9" w:rsidRDefault="15FEDFD9" w14:paraId="3013EE90" w14:textId="2AB6DCB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15FEDFD9" w:rsidP="15FEDFD9" w:rsidRDefault="15FEDFD9" w14:paraId="7EF9E9F3" w14:textId="556867D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15FEDFD9" w:rsidP="15FEDFD9" w:rsidRDefault="15FEDFD9" w14:paraId="50A61B92" w14:textId="17E31477">
      <w:pPr>
        <w:pStyle w:val="KALIMAT"/>
        <w:ind w:left="0" w:firstLine="0"/>
        <w:rPr>
          <w:rFonts w:ascii="Times New Roman" w:hAnsi="Times New Roman" w:eastAsia="Times New Roman" w:cs="Times New Roman"/>
        </w:rPr>
      </w:pPr>
    </w:p>
    <w:p w:rsidRPr="00EA406F" w:rsidR="00B62153" w:rsidP="2323BBCA" w:rsidRDefault="00DE4E2A" w14:paraId="495DF596" w14:textId="6680B93F">
      <w:pPr>
        <w:pStyle w:val="KALIMAT"/>
        <w:ind w:left="1418" w:firstLine="0"/>
        <w:rPr>
          <w:rFonts w:ascii="Times New Roman" w:hAnsi="Times New Roman" w:eastAsia="Times New Roman" w:cs="Times New Roman"/>
        </w:rPr>
      </w:pPr>
    </w:p>
    <w:bookmarkStart w:name="_Toc215750234" w:id="13"/>
    <w:bookmarkEnd w:id="13"/>
    <w:p w:rsidR="002A2B17" w:rsidP="684F7C37" w:rsidRDefault="002A2B17" w14:paraId="0AC7A5F1" w14:textId="77777777">
      <w:pPr>
        <w:rPr>
          <w:rFonts w:ascii="Times New Roman" w:hAnsi="Times New Roman" w:eastAsia="Times New Roman" w:cs="Times New Roman"/>
          <w:b w:val="1"/>
          <w:bCs w:val="1"/>
          <w:kern w:val="0"/>
          <w:lang w:val="id"/>
          <w14:ligatures w14:val="none"/>
        </w:rPr>
      </w:pPr>
      <w:r w:rsidRPr="15FEDFD9">
        <w:rPr>
          <w:rFonts w:ascii="Times New Roman" w:hAnsi="Times New Roman" w:eastAsia="Times New Roman" w:cs="Times New Roman"/>
        </w:rPr>
        <w:br w:type="page"/>
      </w:r>
    </w:p>
    <w:sectPr w:rsidRPr="00EA406F" w:rsidR="00A13229">
      <w:pgSz w:w="12240" w:h="15840" w:orient="portrait"/>
      <w:pgMar w:top="1440" w:right="1440" w:bottom="1440" w:left="1440" w:header="708" w:footer="708" w:gutter="0"/>
      <w:cols w:space="708"/>
      <w:docGrid w:linePitch="360"/>
      <w:headerReference w:type="default" r:id="Ra2ef017a21414b2f"/>
      <w:footerReference w:type="default" r:id="R4f3022befc4949b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1DCC" w:rsidP="00B81206" w:rsidRDefault="00C51DCC" w14:paraId="5FFEE5B2" w14:textId="77777777">
      <w:pPr>
        <w:spacing w:after="0" w:line="240" w:lineRule="auto"/>
      </w:pPr>
      <w:r>
        <w:separator/>
      </w:r>
    </w:p>
  </w:endnote>
  <w:endnote w:type="continuationSeparator" w:id="0">
    <w:p w:rsidR="00C51DCC" w:rsidP="00B81206" w:rsidRDefault="00C51DCC" w14:paraId="3F64A39B" w14:textId="77777777">
      <w:pPr>
        <w:spacing w:after="0" w:line="240" w:lineRule="auto"/>
      </w:pPr>
      <w:r>
        <w:continuationSeparator/>
      </w:r>
    </w:p>
  </w:endnote>
  <w:endnote w:type="continuationNotice" w:id="1">
    <w:p w:rsidR="00C51DCC" w:rsidRDefault="00C51DCC" w14:paraId="7FD195D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4F7C37" w:rsidTr="684F7C37" w14:paraId="0C58DC85">
      <w:trPr>
        <w:trHeight w:val="300"/>
      </w:trPr>
      <w:tc>
        <w:tcPr>
          <w:tcW w:w="3120" w:type="dxa"/>
          <w:tcMar/>
        </w:tcPr>
        <w:p w:rsidR="684F7C37" w:rsidP="684F7C37" w:rsidRDefault="684F7C37" w14:paraId="31845977" w14:textId="28D6D62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4F7C37" w:rsidP="684F7C37" w:rsidRDefault="684F7C37" w14:paraId="69B62C9C" w14:textId="4B0DA75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4F7C37" w:rsidP="684F7C37" w:rsidRDefault="684F7C37" w14:paraId="339ACA21" w14:textId="2C14DFF0">
          <w:pPr>
            <w:pStyle w:val="Header"/>
            <w:bidi w:val="0"/>
            <w:ind w:right="-115"/>
            <w:jc w:val="right"/>
          </w:pPr>
        </w:p>
      </w:tc>
    </w:tr>
  </w:tbl>
  <w:p w:rsidR="684F7C37" w:rsidP="684F7C37" w:rsidRDefault="684F7C37" w14:paraId="337B979A" w14:textId="1FAAC7F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1DCC" w:rsidP="00B81206" w:rsidRDefault="00C51DCC" w14:paraId="4EF7B002" w14:textId="77777777">
      <w:pPr>
        <w:spacing w:after="0" w:line="240" w:lineRule="auto"/>
      </w:pPr>
      <w:r>
        <w:separator/>
      </w:r>
    </w:p>
  </w:footnote>
  <w:footnote w:type="continuationSeparator" w:id="0">
    <w:p w:rsidR="00C51DCC" w:rsidP="00B81206" w:rsidRDefault="00C51DCC" w14:paraId="0E402E1C" w14:textId="77777777">
      <w:pPr>
        <w:spacing w:after="0" w:line="240" w:lineRule="auto"/>
      </w:pPr>
      <w:r>
        <w:continuationSeparator/>
      </w:r>
    </w:p>
  </w:footnote>
  <w:footnote w:type="continuationNotice" w:id="1">
    <w:p w:rsidR="00C51DCC" w:rsidRDefault="00C51DCC" w14:paraId="59476274" w14:textId="77777777">
      <w:pPr>
        <w:spacing w:after="0" w:line="240" w:lineRule="auto"/>
      </w:pP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4F7C37" w:rsidTr="684F7C37" w14:paraId="7F9B37AE">
      <w:trPr>
        <w:trHeight w:val="300"/>
      </w:trPr>
      <w:tc>
        <w:tcPr>
          <w:tcW w:w="3120" w:type="dxa"/>
          <w:tcMar/>
        </w:tcPr>
        <w:p w:rsidR="684F7C37" w:rsidP="684F7C37" w:rsidRDefault="684F7C37" w14:paraId="2AD474E0" w14:textId="306777C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4F7C37" w:rsidP="684F7C37" w:rsidRDefault="684F7C37" w14:paraId="6F2B7F40" w14:textId="1827F61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4F7C37" w:rsidP="684F7C37" w:rsidRDefault="684F7C37" w14:paraId="013BF583" w14:textId="4338B234">
          <w:pPr>
            <w:pStyle w:val="Header"/>
            <w:bidi w:val="0"/>
            <w:ind w:right="-115"/>
            <w:jc w:val="right"/>
          </w:pPr>
        </w:p>
      </w:tc>
    </w:tr>
  </w:tbl>
  <w:p w:rsidR="684F7C37" w:rsidP="684F7C37" w:rsidRDefault="684F7C37" w14:paraId="46FECD02" w14:textId="47D09E0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X/3/8fd6shbjOx" int2:id="j9zc3vUx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3">
    <w:nsid w:val="35ba976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5bd1ba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c921e3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0">
    <w:nsid w:val="62d6594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1a766cb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78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0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2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4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6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8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0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2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49" w:hanging="180"/>
      </w:pPr>
    </w:lvl>
  </w:abstractNum>
  <w:abstractNum xmlns:w="http://schemas.openxmlformats.org/wordprocessingml/2006/main" w:abstractNumId="38">
    <w:nsid w:val="29376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1ecd6e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78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0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2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4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6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8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0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2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49" w:hanging="180"/>
      </w:pPr>
    </w:lvl>
  </w:abstractNum>
  <w:abstractNum xmlns:w="http://schemas.openxmlformats.org/wordprocessingml/2006/main" w:abstractNumId="36">
    <w:nsid w:val="6a8e95f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78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0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2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4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6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8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0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2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49" w:hanging="180"/>
      </w:pPr>
    </w:lvl>
  </w:abstractNum>
  <w:abstractNum xmlns:w="http://schemas.openxmlformats.org/wordprocessingml/2006/main" w:abstractNumId="35">
    <w:nsid w:val="2833c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5f6d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1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7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2d6c2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4fd7c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1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3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5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7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29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1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3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5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78" w:hanging="180"/>
      </w:pPr>
    </w:lvl>
  </w:abstractNum>
  <w:abstractNum xmlns:w="http://schemas.openxmlformats.org/wordprocessingml/2006/main" w:abstractNumId="31">
    <w:nsid w:val="1cc1db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1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3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5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7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29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1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3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5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78" w:hanging="180"/>
      </w:pPr>
    </w:lvl>
  </w:abstractNum>
  <w:abstractNum xmlns:w="http://schemas.openxmlformats.org/wordprocessingml/2006/main" w:abstractNumId="30">
    <w:nsid w:val="6463d1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9">
    <w:nsid w:val="4347857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41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3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5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7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29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1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3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5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78" w:hanging="180"/>
      </w:pPr>
    </w:lvl>
  </w:abstractNum>
  <w:abstractNum xmlns:w="http://schemas.openxmlformats.org/wordprocessingml/2006/main" w:abstractNumId="28">
    <w:nsid w:val="13969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8984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69f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9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71f6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9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1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3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5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7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9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1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3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5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5edf4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3">
    <w:nsid w:val="eda7d3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2498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22">
    <w:nsid w:val="5706a6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pStyle w:val="List1"/>
      <w:lvlText w:val="%1."/>
      <w:lvlJc w:val="left"/>
      <w:pPr>
        <w:ind w:left="39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46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54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61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68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75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82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90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9720" w:hanging="180"/>
      </w:pPr>
    </w:lvl>
  </w:abstractNum>
  <w:abstractNum xmlns:w="http://schemas.openxmlformats.org/wordprocessingml/2006/main" w:abstractNumId="21">
    <w:nsid w:val="3010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0">
    <w:nsid w:val="c2734e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DIPAKAI2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9">
    <w:nsid w:val="5f9ae32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2aacbf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pStyle w:val="DIPAKAI1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ed21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28" w:hanging="360"/>
      </w:pPr>
      <w:rPr>
        <w:rFonts w:hint="default" w:ascii="Wingdings" w:hAnsi="Wingdings"/>
      </w:rPr>
    </w:lvl>
  </w:abstractNum>
  <w:abstractNum w:abstractNumId="0" w15:restartNumberingAfterBreak="0">
    <w:nsid w:val="05373A92"/>
    <w:multiLevelType w:val="multilevel"/>
    <w:tmpl w:val="CF381E0C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pStyle w:val="List31"/>
      <w:lvlText w:val="%1.%2."/>
      <w:lvlJc w:val="left"/>
      <w:pPr>
        <w:ind w:left="1284" w:hanging="432"/>
      </w:pPr>
      <w:rPr>
        <w:b/>
        <w:bCs/>
      </w:rPr>
    </w:lvl>
    <w:lvl w:ilvl="2">
      <w:start w:val="1"/>
      <w:numFmt w:val="decimal"/>
      <w:pStyle w:val="a"/>
      <w:lvlText w:val="%1.%2.%3."/>
      <w:lvlJc w:val="left"/>
      <w:pPr>
        <w:ind w:left="1934" w:hanging="504"/>
      </w:pPr>
    </w:lvl>
    <w:lvl w:ilvl="3">
      <w:start w:val="1"/>
      <w:numFmt w:val="decimal"/>
      <w:lvlText w:val="%1.%2.%3.%4."/>
      <w:lvlJc w:val="left"/>
      <w:pPr>
        <w:ind w:left="2438" w:hanging="648"/>
      </w:pPr>
    </w:lvl>
    <w:lvl w:ilvl="4">
      <w:start w:val="1"/>
      <w:numFmt w:val="decimal"/>
      <w:lvlText w:val="%1.%2.%3.%4.%5."/>
      <w:lvlJc w:val="left"/>
      <w:pPr>
        <w:ind w:left="2942" w:hanging="792"/>
      </w:pPr>
    </w:lvl>
    <w:lvl w:ilvl="5">
      <w:start w:val="1"/>
      <w:numFmt w:val="decimal"/>
      <w:lvlText w:val="%1.%2.%3.%4.%5.%6."/>
      <w:lvlJc w:val="left"/>
      <w:pPr>
        <w:ind w:left="3446" w:hanging="936"/>
      </w:pPr>
    </w:lvl>
    <w:lvl w:ilvl="6">
      <w:start w:val="1"/>
      <w:numFmt w:val="decimal"/>
      <w:lvlText w:val="%1.%2.%3.%4.%5.%6.%7."/>
      <w:lvlJc w:val="left"/>
      <w:pPr>
        <w:ind w:left="3950" w:hanging="1080"/>
      </w:pPr>
    </w:lvl>
    <w:lvl w:ilvl="7">
      <w:start w:val="1"/>
      <w:numFmt w:val="decimal"/>
      <w:lvlText w:val="%1.%2.%3.%4.%5.%6.%7.%8."/>
      <w:lvlJc w:val="left"/>
      <w:pPr>
        <w:ind w:left="4454" w:hanging="1224"/>
      </w:pPr>
    </w:lvl>
    <w:lvl w:ilvl="8">
      <w:start w:val="1"/>
      <w:numFmt w:val="decimal"/>
      <w:lvlText w:val="%1.%2.%3.%4.%5.%6.%7.%8.%9."/>
      <w:lvlJc w:val="left"/>
      <w:pPr>
        <w:ind w:left="5030" w:hanging="1440"/>
      </w:pPr>
    </w:lvl>
  </w:abstractNum>
  <w:abstractNum w:abstractNumId="1" w15:restartNumberingAfterBreak="0">
    <w:nsid w:val="05843CAE"/>
    <w:multiLevelType w:val="multilevel"/>
    <w:tmpl w:val="FC8ADACA"/>
    <w:styleLink w:val="CurrentList2"/>
    <w:lvl w:ilvl="0">
      <w:start w:val="1"/>
      <w:numFmt w:val="decimal"/>
      <w:pStyle w:val="DIPAKAI2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" w15:restartNumberingAfterBreak="0">
    <w:nsid w:val="08D630FF"/>
    <w:multiLevelType w:val="multilevel"/>
    <w:tmpl w:val="E8A0E04A"/>
    <w:lvl w:ilvl="0">
      <w:start w:val="1"/>
      <w:numFmt w:val="upperLetter"/>
      <w:pStyle w:val="DIPAKAI1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BBE16E7"/>
    <w:multiLevelType w:val="hybridMultilevel"/>
    <w:tmpl w:val="BB869AFA"/>
    <w:lvl w:ilvl="0" w:tplc="8AB27878">
      <w:start w:val="1"/>
      <w:numFmt w:val="bullet"/>
      <w:lvlText w:val="-"/>
      <w:lvlJc w:val="left"/>
      <w:pPr>
        <w:ind w:left="1429" w:hanging="360"/>
      </w:pPr>
      <w:rPr>
        <w:rFonts w:hint="default" w:ascii="Aptos" w:hAnsi="Aptos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10471938"/>
    <w:multiLevelType w:val="multilevel"/>
    <w:tmpl w:val="07C0AA88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lvlText w:val="%1.%2."/>
      <w:lvlJc w:val="left"/>
      <w:pPr>
        <w:ind w:left="150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934" w:hanging="504"/>
      </w:pPr>
    </w:lvl>
    <w:lvl w:ilvl="3">
      <w:start w:val="1"/>
      <w:numFmt w:val="decimal"/>
      <w:lvlText w:val="%1.%2.%3.%4."/>
      <w:lvlJc w:val="left"/>
      <w:pPr>
        <w:ind w:left="2438" w:hanging="648"/>
      </w:pPr>
    </w:lvl>
    <w:lvl w:ilvl="4">
      <w:start w:val="1"/>
      <w:numFmt w:val="decimal"/>
      <w:lvlText w:val="%1.%2.%3.%4.%5."/>
      <w:lvlJc w:val="left"/>
      <w:pPr>
        <w:ind w:left="2942" w:hanging="792"/>
      </w:pPr>
    </w:lvl>
    <w:lvl w:ilvl="5">
      <w:start w:val="1"/>
      <w:numFmt w:val="decimal"/>
      <w:lvlText w:val="%1.%2.%3.%4.%5.%6."/>
      <w:lvlJc w:val="left"/>
      <w:pPr>
        <w:ind w:left="3446" w:hanging="936"/>
      </w:pPr>
    </w:lvl>
    <w:lvl w:ilvl="6">
      <w:start w:val="1"/>
      <w:numFmt w:val="decimal"/>
      <w:lvlText w:val="%1.%2.%3.%4.%5.%6.%7."/>
      <w:lvlJc w:val="left"/>
      <w:pPr>
        <w:ind w:left="3950" w:hanging="1080"/>
      </w:pPr>
    </w:lvl>
    <w:lvl w:ilvl="7">
      <w:start w:val="1"/>
      <w:numFmt w:val="decimal"/>
      <w:lvlText w:val="%1.%2.%3.%4.%5.%6.%7.%8."/>
      <w:lvlJc w:val="left"/>
      <w:pPr>
        <w:ind w:left="4454" w:hanging="1224"/>
      </w:pPr>
    </w:lvl>
    <w:lvl w:ilvl="8">
      <w:start w:val="1"/>
      <w:numFmt w:val="decimal"/>
      <w:lvlText w:val="%1.%2.%3.%4.%5.%6.%7.%8.%9."/>
      <w:lvlJc w:val="left"/>
      <w:pPr>
        <w:ind w:left="5030" w:hanging="1440"/>
      </w:pPr>
    </w:lvl>
  </w:abstractNum>
  <w:abstractNum w:abstractNumId="5" w15:restartNumberingAfterBreak="0">
    <w:nsid w:val="11CA386A"/>
    <w:multiLevelType w:val="multilevel"/>
    <w:tmpl w:val="87CCFD20"/>
    <w:lvl w:ilvl="0">
      <w:start w:val="1"/>
      <w:numFmt w:val="decimal"/>
      <w:pStyle w:val="SUB-SUBJUDU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334D0"/>
    <w:multiLevelType w:val="multilevel"/>
    <w:tmpl w:val="418875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AA6FA4"/>
    <w:multiLevelType w:val="hybridMultilevel"/>
    <w:tmpl w:val="4C0CFF22"/>
    <w:lvl w:ilvl="0" w:tplc="8AB2787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4FE5E49"/>
    <w:multiLevelType w:val="multilevel"/>
    <w:tmpl w:val="4626B7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EKSS"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pStyle w:val="q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AEB2AE0"/>
    <w:multiLevelType w:val="hybridMultilevel"/>
    <w:tmpl w:val="A1A00A9E"/>
    <w:lvl w:ilvl="0" w:tplc="98C8DA4A">
      <w:start w:val="1"/>
      <w:numFmt w:val="lowerLetter"/>
      <w:pStyle w:val="List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4313E5"/>
    <w:multiLevelType w:val="multilevel"/>
    <w:tmpl w:val="4188750C"/>
    <w:lvl w:ilvl="0">
      <w:start w:val="1"/>
      <w:numFmt w:val="decimal"/>
      <w:pStyle w:val="List2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A7A60BD"/>
    <w:multiLevelType w:val="multilevel"/>
    <w:tmpl w:val="FC8ADACA"/>
    <w:lvl w:ilvl="0">
      <w:start w:val="1"/>
      <w:numFmt w:val="decimal"/>
      <w:pStyle w:val="TEKS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2" w15:restartNumberingAfterBreak="0">
    <w:nsid w:val="52FC5F7C"/>
    <w:multiLevelType w:val="multilevel"/>
    <w:tmpl w:val="07C0AA88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lvlText w:val="%1.%2."/>
      <w:lvlJc w:val="left"/>
      <w:pPr>
        <w:ind w:left="150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934" w:hanging="504"/>
      </w:pPr>
    </w:lvl>
    <w:lvl w:ilvl="3">
      <w:start w:val="1"/>
      <w:numFmt w:val="decimal"/>
      <w:lvlText w:val="%1.%2.%3.%4."/>
      <w:lvlJc w:val="left"/>
      <w:pPr>
        <w:ind w:left="2438" w:hanging="648"/>
      </w:pPr>
    </w:lvl>
    <w:lvl w:ilvl="4">
      <w:start w:val="1"/>
      <w:numFmt w:val="decimal"/>
      <w:lvlText w:val="%1.%2.%3.%4.%5."/>
      <w:lvlJc w:val="left"/>
      <w:pPr>
        <w:ind w:left="2942" w:hanging="792"/>
      </w:pPr>
    </w:lvl>
    <w:lvl w:ilvl="5">
      <w:start w:val="1"/>
      <w:numFmt w:val="decimal"/>
      <w:lvlText w:val="%1.%2.%3.%4.%5.%6."/>
      <w:lvlJc w:val="left"/>
      <w:pPr>
        <w:ind w:left="3446" w:hanging="936"/>
      </w:pPr>
    </w:lvl>
    <w:lvl w:ilvl="6">
      <w:start w:val="1"/>
      <w:numFmt w:val="decimal"/>
      <w:lvlText w:val="%1.%2.%3.%4.%5.%6.%7."/>
      <w:lvlJc w:val="left"/>
      <w:pPr>
        <w:ind w:left="3950" w:hanging="1080"/>
      </w:pPr>
    </w:lvl>
    <w:lvl w:ilvl="7">
      <w:start w:val="1"/>
      <w:numFmt w:val="decimal"/>
      <w:lvlText w:val="%1.%2.%3.%4.%5.%6.%7.%8."/>
      <w:lvlJc w:val="left"/>
      <w:pPr>
        <w:ind w:left="4454" w:hanging="1224"/>
      </w:pPr>
    </w:lvl>
    <w:lvl w:ilvl="8">
      <w:start w:val="1"/>
      <w:numFmt w:val="decimal"/>
      <w:lvlText w:val="%1.%2.%3.%4.%5.%6.%7.%8.%9."/>
      <w:lvlJc w:val="left"/>
      <w:pPr>
        <w:ind w:left="5030" w:hanging="1440"/>
      </w:pPr>
    </w:lvl>
  </w:abstractNum>
  <w:abstractNum w:abstractNumId="13" w15:restartNumberingAfterBreak="0">
    <w:nsid w:val="66AB06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BB4308B"/>
    <w:multiLevelType w:val="hybridMultilevel"/>
    <w:tmpl w:val="DDAA5970"/>
    <w:lvl w:ilvl="0" w:tplc="960269E0">
      <w:start w:val="1"/>
      <w:numFmt w:val="bullet"/>
      <w:pStyle w:val="2"/>
      <w:lvlText w:val="-"/>
      <w:lvlJc w:val="left"/>
      <w:pPr>
        <w:ind w:left="2629" w:hanging="360"/>
      </w:pPr>
      <w:rPr>
        <w:rFonts w:hint="default" w:ascii="Aptos" w:hAnsi="Aptos"/>
      </w:rPr>
    </w:lvl>
    <w:lvl w:ilvl="1" w:tplc="04090003">
      <w:start w:val="1"/>
      <w:numFmt w:val="bullet"/>
      <w:lvlText w:val="o"/>
      <w:lvlJc w:val="left"/>
      <w:pPr>
        <w:ind w:left="3349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406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78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509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622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94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669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8389" w:hanging="360"/>
      </w:pPr>
      <w:rPr>
        <w:rFonts w:hint="default" w:ascii="Wingdings" w:hAnsi="Wingdings"/>
      </w:rPr>
    </w:lvl>
  </w:abstractNum>
  <w:abstractNum w:abstractNumId="15" w15:restartNumberingAfterBreak="0">
    <w:nsid w:val="7C260D7D"/>
    <w:multiLevelType w:val="multilevel"/>
    <w:tmpl w:val="FC8ADACA"/>
    <w:numStyleLink w:val="CurrentList2"/>
  </w:abstractNum>
  <w:abstractNum w:abstractNumId="16" w15:restartNumberingAfterBreak="0">
    <w:nsid w:val="7E97294D"/>
    <w:multiLevelType w:val="multilevel"/>
    <w:tmpl w:val="20F01AC8"/>
    <w:styleLink w:val="CurrentList1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lvlText w:val="%1.%2."/>
      <w:lvlJc w:val="left"/>
      <w:pPr>
        <w:ind w:left="150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934" w:hanging="504"/>
      </w:pPr>
    </w:lvl>
    <w:lvl w:ilvl="3">
      <w:start w:val="1"/>
      <w:numFmt w:val="decimal"/>
      <w:lvlText w:val="%1.%2.%3.%4."/>
      <w:lvlJc w:val="left"/>
      <w:pPr>
        <w:ind w:left="2438" w:hanging="648"/>
      </w:pPr>
    </w:lvl>
    <w:lvl w:ilvl="4">
      <w:start w:val="1"/>
      <w:numFmt w:val="decimal"/>
      <w:lvlText w:val="%1.%2.%3.%4.%5."/>
      <w:lvlJc w:val="left"/>
      <w:pPr>
        <w:ind w:left="2942" w:hanging="792"/>
      </w:pPr>
    </w:lvl>
    <w:lvl w:ilvl="5">
      <w:start w:val="1"/>
      <w:numFmt w:val="decimal"/>
      <w:lvlText w:val="%1.%2.%3.%4.%5.%6."/>
      <w:lvlJc w:val="left"/>
      <w:pPr>
        <w:ind w:left="3446" w:hanging="936"/>
      </w:pPr>
    </w:lvl>
    <w:lvl w:ilvl="6">
      <w:start w:val="1"/>
      <w:numFmt w:val="decimal"/>
      <w:lvlText w:val="%1.%2.%3.%4.%5.%6.%7."/>
      <w:lvlJc w:val="left"/>
      <w:pPr>
        <w:ind w:left="3950" w:hanging="1080"/>
      </w:pPr>
    </w:lvl>
    <w:lvl w:ilvl="7">
      <w:start w:val="1"/>
      <w:numFmt w:val="decimal"/>
      <w:lvlText w:val="%1.%2.%3.%4.%5.%6.%7.%8."/>
      <w:lvlJc w:val="left"/>
      <w:pPr>
        <w:ind w:left="4454" w:hanging="1224"/>
      </w:pPr>
    </w:lvl>
    <w:lvl w:ilvl="8">
      <w:start w:val="1"/>
      <w:numFmt w:val="decimal"/>
      <w:lvlText w:val="%1.%2.%3.%4.%5.%6.%7.%8.%9."/>
      <w:lvlJc w:val="left"/>
      <w:pPr>
        <w:ind w:left="5030" w:hanging="1440"/>
      </w:pPr>
    </w:lvl>
  </w:abstractNum>
  <w:num w:numId="62">
    <w:abstractNumId w:val="43"/>
  </w:num>
  <w:num w:numId="61">
    <w:abstractNumId w:val="42"/>
  </w:num>
  <w:num w:numId="60">
    <w:abstractNumId w:val="41"/>
  </w:num>
  <w:num w:numId="59">
    <w:abstractNumId w:val="40"/>
  </w:num>
  <w:num w:numId="58">
    <w:abstractNumId w:val="39"/>
  </w:num>
  <w:num w:numId="57">
    <w:abstractNumId w:val="38"/>
  </w:num>
  <w:num w:numId="56">
    <w:abstractNumId w:val="37"/>
  </w:num>
  <w:num w:numId="55">
    <w:abstractNumId w:val="36"/>
  </w:num>
  <w:num w:numId="54">
    <w:abstractNumId w:val="35"/>
  </w:num>
  <w:num w:numId="53">
    <w:abstractNumId w:val="34"/>
  </w:num>
  <w:num w:numId="52">
    <w:abstractNumId w:val="33"/>
  </w:num>
  <w:num w:numId="51">
    <w:abstractNumId w:val="32"/>
  </w:num>
  <w:num w:numId="50">
    <w:abstractNumId w:val="31"/>
  </w:num>
  <w:num w:numId="49">
    <w:abstractNumId w:val="30"/>
  </w:num>
  <w:num w:numId="48">
    <w:abstractNumId w:val="29"/>
  </w:num>
  <w:num w:numId="47">
    <w:abstractNumId w:val="28"/>
  </w:num>
  <w:num w:numId="46">
    <w:abstractNumId w:val="27"/>
  </w:num>
  <w:num w:numId="45">
    <w:abstractNumId w:val="26"/>
  </w:num>
  <w:num w:numId="44">
    <w:abstractNumId w:val="25"/>
  </w:num>
  <w:num w:numId="43">
    <w:abstractNumId w:val="24"/>
  </w:num>
  <w:num w:numId="42">
    <w:abstractNumId w:val="23"/>
  </w:num>
  <w:num w:numId="41">
    <w:abstractNumId w:val="22"/>
  </w:num>
  <w:num w:numId="40">
    <w:abstractNumId w:val="21"/>
  </w:num>
  <w:num w:numId="39">
    <w:abstractNumId w:val="20"/>
  </w:num>
  <w:num w:numId="38">
    <w:abstractNumId w:val="19"/>
  </w:num>
  <w:num w:numId="37">
    <w:abstractNumId w:val="18"/>
  </w:num>
  <w:num w:numId="36">
    <w:abstractNumId w:val="17"/>
  </w:num>
  <w:num w:numId="1" w16cid:durableId="1800413589">
    <w:abstractNumId w:val="2"/>
  </w:num>
  <w:num w:numId="2" w16cid:durableId="639188139">
    <w:abstractNumId w:val="9"/>
  </w:num>
  <w:num w:numId="3" w16cid:durableId="1281183638">
    <w:abstractNumId w:val="10"/>
  </w:num>
  <w:num w:numId="4" w16cid:durableId="1159081354">
    <w:abstractNumId w:val="5"/>
  </w:num>
  <w:num w:numId="5" w16cid:durableId="387580514">
    <w:abstractNumId w:val="7"/>
  </w:num>
  <w:num w:numId="6" w16cid:durableId="1931085166">
    <w:abstractNumId w:val="3"/>
  </w:num>
  <w:num w:numId="7" w16cid:durableId="28384743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99526831">
    <w:abstractNumId w:val="0"/>
  </w:num>
  <w:num w:numId="9" w16cid:durableId="2127893320">
    <w:abstractNumId w:val="14"/>
  </w:num>
  <w:num w:numId="10" w16cid:durableId="2101636526">
    <w:abstractNumId w:val="8"/>
  </w:num>
  <w:num w:numId="11" w16cid:durableId="6012293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42960713">
    <w:abstractNumId w:val="6"/>
  </w:num>
  <w:num w:numId="13" w16cid:durableId="1428890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354312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75203500">
    <w:abstractNumId w:val="6"/>
  </w:num>
  <w:num w:numId="16" w16cid:durableId="513226565">
    <w:abstractNumId w:val="8"/>
    <w:lvlOverride w:ilvl="0">
      <w:startOverride w:val="2"/>
    </w:lvlOverride>
    <w:lvlOverride w:ilvl="1">
      <w:startOverride w:val="1"/>
    </w:lvlOverride>
  </w:num>
  <w:num w:numId="17" w16cid:durableId="1811285054">
    <w:abstractNumId w:val="13"/>
  </w:num>
  <w:num w:numId="18" w16cid:durableId="1010794171">
    <w:abstractNumId w:val="4"/>
  </w:num>
  <w:num w:numId="19" w16cid:durableId="881332699">
    <w:abstractNumId w:val="16"/>
  </w:num>
  <w:num w:numId="20" w16cid:durableId="2108884510">
    <w:abstractNumId w:val="12"/>
  </w:num>
  <w:num w:numId="21" w16cid:durableId="1146819002">
    <w:abstractNumId w:val="11"/>
  </w:num>
  <w:num w:numId="22" w16cid:durableId="851652155">
    <w:abstractNumId w:val="1"/>
  </w:num>
  <w:num w:numId="23" w16cid:durableId="2013680434">
    <w:abstractNumId w:val="15"/>
  </w:num>
  <w:num w:numId="24" w16cid:durableId="12346800">
    <w:abstractNumId w:val="15"/>
    <w:lvlOverride w:ilvl="0"/>
  </w:num>
  <w:num w:numId="25" w16cid:durableId="471676070">
    <w:abstractNumId w:val="15"/>
    <w:lvlOverride w:ilvl="0"/>
  </w:num>
  <w:num w:numId="26" w16cid:durableId="32970325">
    <w:abstractNumId w:val="15"/>
    <w:lvlOverride w:ilvl="0"/>
  </w:num>
  <w:num w:numId="27" w16cid:durableId="7505840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864030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8664575">
    <w:abstractNumId w:val="15"/>
    <w:lvlOverride w:ilvl="0"/>
  </w:num>
  <w:num w:numId="30" w16cid:durableId="64686220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9537328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4795018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7311901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41904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1588356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6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8A"/>
    <w:rsid w:val="00004F8D"/>
    <w:rsid w:val="000249CC"/>
    <w:rsid w:val="00024F0A"/>
    <w:rsid w:val="000313A7"/>
    <w:rsid w:val="00041C72"/>
    <w:rsid w:val="00066111"/>
    <w:rsid w:val="00076B8B"/>
    <w:rsid w:val="00082883"/>
    <w:rsid w:val="00086076"/>
    <w:rsid w:val="000869D1"/>
    <w:rsid w:val="00093706"/>
    <w:rsid w:val="000A0A73"/>
    <w:rsid w:val="000A107E"/>
    <w:rsid w:val="000A2695"/>
    <w:rsid w:val="000A483F"/>
    <w:rsid w:val="000A793E"/>
    <w:rsid w:val="000B446A"/>
    <w:rsid w:val="000B7500"/>
    <w:rsid w:val="000C19C4"/>
    <w:rsid w:val="000C34EB"/>
    <w:rsid w:val="000D3752"/>
    <w:rsid w:val="000D7E14"/>
    <w:rsid w:val="000E0EF6"/>
    <w:rsid w:val="000E4D57"/>
    <w:rsid w:val="000F50BB"/>
    <w:rsid w:val="00112BBA"/>
    <w:rsid w:val="001136E7"/>
    <w:rsid w:val="00122CD7"/>
    <w:rsid w:val="00126856"/>
    <w:rsid w:val="00130BE2"/>
    <w:rsid w:val="00132D1C"/>
    <w:rsid w:val="0015028A"/>
    <w:rsid w:val="001503CF"/>
    <w:rsid w:val="00156175"/>
    <w:rsid w:val="0015714E"/>
    <w:rsid w:val="00161D77"/>
    <w:rsid w:val="0016323F"/>
    <w:rsid w:val="001844B2"/>
    <w:rsid w:val="001A6A64"/>
    <w:rsid w:val="001A6F99"/>
    <w:rsid w:val="001B32CF"/>
    <w:rsid w:val="001C02FF"/>
    <w:rsid w:val="001C56B9"/>
    <w:rsid w:val="001C78E1"/>
    <w:rsid w:val="001E416F"/>
    <w:rsid w:val="001E490B"/>
    <w:rsid w:val="001E71FE"/>
    <w:rsid w:val="001F05C9"/>
    <w:rsid w:val="001F6623"/>
    <w:rsid w:val="001F759A"/>
    <w:rsid w:val="0020076A"/>
    <w:rsid w:val="00201A48"/>
    <w:rsid w:val="00202AED"/>
    <w:rsid w:val="00221F2C"/>
    <w:rsid w:val="00225052"/>
    <w:rsid w:val="0022564C"/>
    <w:rsid w:val="0022793B"/>
    <w:rsid w:val="00227AFC"/>
    <w:rsid w:val="00241692"/>
    <w:rsid w:val="00242C22"/>
    <w:rsid w:val="00244423"/>
    <w:rsid w:val="0024766B"/>
    <w:rsid w:val="00255A62"/>
    <w:rsid w:val="00260FC3"/>
    <w:rsid w:val="00261102"/>
    <w:rsid w:val="0026298F"/>
    <w:rsid w:val="00282CC5"/>
    <w:rsid w:val="00287064"/>
    <w:rsid w:val="002A2B17"/>
    <w:rsid w:val="002A6BDB"/>
    <w:rsid w:val="002B34E4"/>
    <w:rsid w:val="002B3767"/>
    <w:rsid w:val="002B472B"/>
    <w:rsid w:val="002D23EF"/>
    <w:rsid w:val="002E0784"/>
    <w:rsid w:val="002F50CC"/>
    <w:rsid w:val="002F553A"/>
    <w:rsid w:val="002F6E15"/>
    <w:rsid w:val="003041CD"/>
    <w:rsid w:val="00304DA3"/>
    <w:rsid w:val="003068E8"/>
    <w:rsid w:val="00307842"/>
    <w:rsid w:val="003322CD"/>
    <w:rsid w:val="00334F3B"/>
    <w:rsid w:val="00341A36"/>
    <w:rsid w:val="00342424"/>
    <w:rsid w:val="003756D4"/>
    <w:rsid w:val="00383A1D"/>
    <w:rsid w:val="0038698B"/>
    <w:rsid w:val="003935EF"/>
    <w:rsid w:val="003B4F28"/>
    <w:rsid w:val="003B76E6"/>
    <w:rsid w:val="003C22B2"/>
    <w:rsid w:val="003C73DC"/>
    <w:rsid w:val="003D38C0"/>
    <w:rsid w:val="003E0262"/>
    <w:rsid w:val="0040076A"/>
    <w:rsid w:val="00405D9E"/>
    <w:rsid w:val="004104BC"/>
    <w:rsid w:val="0043032D"/>
    <w:rsid w:val="004352CA"/>
    <w:rsid w:val="0043660A"/>
    <w:rsid w:val="00473AA5"/>
    <w:rsid w:val="00493D27"/>
    <w:rsid w:val="004A2995"/>
    <w:rsid w:val="004A44B3"/>
    <w:rsid w:val="004B0947"/>
    <w:rsid w:val="004B18E1"/>
    <w:rsid w:val="004B22B0"/>
    <w:rsid w:val="004B2D0E"/>
    <w:rsid w:val="004B6C02"/>
    <w:rsid w:val="004C5E79"/>
    <w:rsid w:val="004D350B"/>
    <w:rsid w:val="004D3666"/>
    <w:rsid w:val="004E48BB"/>
    <w:rsid w:val="004F2425"/>
    <w:rsid w:val="00501A31"/>
    <w:rsid w:val="005041FE"/>
    <w:rsid w:val="00506AC2"/>
    <w:rsid w:val="005174BC"/>
    <w:rsid w:val="0052001C"/>
    <w:rsid w:val="00522320"/>
    <w:rsid w:val="00524144"/>
    <w:rsid w:val="005433AD"/>
    <w:rsid w:val="005450BD"/>
    <w:rsid w:val="00570C93"/>
    <w:rsid w:val="00576337"/>
    <w:rsid w:val="00580D33"/>
    <w:rsid w:val="00581271"/>
    <w:rsid w:val="00584807"/>
    <w:rsid w:val="005875F0"/>
    <w:rsid w:val="0059041A"/>
    <w:rsid w:val="00590C18"/>
    <w:rsid w:val="00593992"/>
    <w:rsid w:val="00594671"/>
    <w:rsid w:val="005A18D7"/>
    <w:rsid w:val="005A3EA3"/>
    <w:rsid w:val="005A7C4F"/>
    <w:rsid w:val="005E5062"/>
    <w:rsid w:val="005F174A"/>
    <w:rsid w:val="005F187B"/>
    <w:rsid w:val="00602019"/>
    <w:rsid w:val="0061154A"/>
    <w:rsid w:val="00621822"/>
    <w:rsid w:val="00626ABE"/>
    <w:rsid w:val="00626E4C"/>
    <w:rsid w:val="00636EBF"/>
    <w:rsid w:val="006534CA"/>
    <w:rsid w:val="0065427F"/>
    <w:rsid w:val="00656F3F"/>
    <w:rsid w:val="006643E5"/>
    <w:rsid w:val="00670E35"/>
    <w:rsid w:val="0068013B"/>
    <w:rsid w:val="00680B84"/>
    <w:rsid w:val="00680C4D"/>
    <w:rsid w:val="00690EFE"/>
    <w:rsid w:val="006A201A"/>
    <w:rsid w:val="006B25C0"/>
    <w:rsid w:val="006B470D"/>
    <w:rsid w:val="006B4ED6"/>
    <w:rsid w:val="006B55C1"/>
    <w:rsid w:val="006C3206"/>
    <w:rsid w:val="006C5057"/>
    <w:rsid w:val="006C65B0"/>
    <w:rsid w:val="006D5128"/>
    <w:rsid w:val="006F66D5"/>
    <w:rsid w:val="007122CE"/>
    <w:rsid w:val="00732154"/>
    <w:rsid w:val="007346CA"/>
    <w:rsid w:val="00740F5C"/>
    <w:rsid w:val="00752D71"/>
    <w:rsid w:val="00764850"/>
    <w:rsid w:val="00767242"/>
    <w:rsid w:val="00767EFA"/>
    <w:rsid w:val="007827E2"/>
    <w:rsid w:val="007934BC"/>
    <w:rsid w:val="007A0D34"/>
    <w:rsid w:val="007A74B0"/>
    <w:rsid w:val="007B4B37"/>
    <w:rsid w:val="007C79B3"/>
    <w:rsid w:val="007D223B"/>
    <w:rsid w:val="007E753D"/>
    <w:rsid w:val="007F1D48"/>
    <w:rsid w:val="007F3A43"/>
    <w:rsid w:val="00801871"/>
    <w:rsid w:val="00806A02"/>
    <w:rsid w:val="00811A57"/>
    <w:rsid w:val="00815461"/>
    <w:rsid w:val="00827BA1"/>
    <w:rsid w:val="00837C5A"/>
    <w:rsid w:val="00840010"/>
    <w:rsid w:val="008452BF"/>
    <w:rsid w:val="0084706B"/>
    <w:rsid w:val="00855CA4"/>
    <w:rsid w:val="0086294D"/>
    <w:rsid w:val="008707E7"/>
    <w:rsid w:val="008803A6"/>
    <w:rsid w:val="0089048B"/>
    <w:rsid w:val="008A38E4"/>
    <w:rsid w:val="008A5C53"/>
    <w:rsid w:val="008B3DE7"/>
    <w:rsid w:val="008B7148"/>
    <w:rsid w:val="008C1A92"/>
    <w:rsid w:val="008D433B"/>
    <w:rsid w:val="008D6081"/>
    <w:rsid w:val="008E2061"/>
    <w:rsid w:val="009039C9"/>
    <w:rsid w:val="00904A43"/>
    <w:rsid w:val="00906034"/>
    <w:rsid w:val="0093536C"/>
    <w:rsid w:val="00961CBD"/>
    <w:rsid w:val="0096508F"/>
    <w:rsid w:val="00967C19"/>
    <w:rsid w:val="00972C71"/>
    <w:rsid w:val="00982ECE"/>
    <w:rsid w:val="00994AA9"/>
    <w:rsid w:val="00994F7C"/>
    <w:rsid w:val="00997011"/>
    <w:rsid w:val="009A52E0"/>
    <w:rsid w:val="009B1ED3"/>
    <w:rsid w:val="009B71A3"/>
    <w:rsid w:val="009C2550"/>
    <w:rsid w:val="009C51D8"/>
    <w:rsid w:val="009D18E4"/>
    <w:rsid w:val="009D1FD7"/>
    <w:rsid w:val="009D3F3E"/>
    <w:rsid w:val="009E39DD"/>
    <w:rsid w:val="009E5141"/>
    <w:rsid w:val="009E7B69"/>
    <w:rsid w:val="009F0E27"/>
    <w:rsid w:val="009F7BDC"/>
    <w:rsid w:val="00A06D2E"/>
    <w:rsid w:val="00A13229"/>
    <w:rsid w:val="00A24866"/>
    <w:rsid w:val="00A25957"/>
    <w:rsid w:val="00A34E84"/>
    <w:rsid w:val="00A370C2"/>
    <w:rsid w:val="00A40A52"/>
    <w:rsid w:val="00A510DB"/>
    <w:rsid w:val="00A55F86"/>
    <w:rsid w:val="00A635EE"/>
    <w:rsid w:val="00A63FF3"/>
    <w:rsid w:val="00A674AF"/>
    <w:rsid w:val="00A751C1"/>
    <w:rsid w:val="00A80E16"/>
    <w:rsid w:val="00A8414C"/>
    <w:rsid w:val="00A9158A"/>
    <w:rsid w:val="00A96E38"/>
    <w:rsid w:val="00AA4101"/>
    <w:rsid w:val="00AA4FE8"/>
    <w:rsid w:val="00AC10A8"/>
    <w:rsid w:val="00AC1E4B"/>
    <w:rsid w:val="00AD5C05"/>
    <w:rsid w:val="00AE147E"/>
    <w:rsid w:val="00AE3096"/>
    <w:rsid w:val="00AE664C"/>
    <w:rsid w:val="00AE6D92"/>
    <w:rsid w:val="00AF2616"/>
    <w:rsid w:val="00B013A0"/>
    <w:rsid w:val="00B065F4"/>
    <w:rsid w:val="00B1064A"/>
    <w:rsid w:val="00B10C6B"/>
    <w:rsid w:val="00B23FC9"/>
    <w:rsid w:val="00B255BB"/>
    <w:rsid w:val="00B3225E"/>
    <w:rsid w:val="00B3589F"/>
    <w:rsid w:val="00B41F51"/>
    <w:rsid w:val="00B42E34"/>
    <w:rsid w:val="00B43368"/>
    <w:rsid w:val="00B5017A"/>
    <w:rsid w:val="00B5753D"/>
    <w:rsid w:val="00B62153"/>
    <w:rsid w:val="00B656C1"/>
    <w:rsid w:val="00B677C3"/>
    <w:rsid w:val="00B76B76"/>
    <w:rsid w:val="00B81206"/>
    <w:rsid w:val="00B961BD"/>
    <w:rsid w:val="00B961D0"/>
    <w:rsid w:val="00B97D88"/>
    <w:rsid w:val="00BA0B59"/>
    <w:rsid w:val="00BA7313"/>
    <w:rsid w:val="00BA7413"/>
    <w:rsid w:val="00BC24A9"/>
    <w:rsid w:val="00BC6C70"/>
    <w:rsid w:val="00BD208C"/>
    <w:rsid w:val="00BD5A19"/>
    <w:rsid w:val="00BD6703"/>
    <w:rsid w:val="00BE2A0B"/>
    <w:rsid w:val="00C1622B"/>
    <w:rsid w:val="00C214A9"/>
    <w:rsid w:val="00C3531F"/>
    <w:rsid w:val="00C40A57"/>
    <w:rsid w:val="00C46951"/>
    <w:rsid w:val="00C50455"/>
    <w:rsid w:val="00C51DCC"/>
    <w:rsid w:val="00C66D27"/>
    <w:rsid w:val="00C72E19"/>
    <w:rsid w:val="00C73D30"/>
    <w:rsid w:val="00C758AA"/>
    <w:rsid w:val="00C952DF"/>
    <w:rsid w:val="00CA2C81"/>
    <w:rsid w:val="00CA4765"/>
    <w:rsid w:val="00CA4DD6"/>
    <w:rsid w:val="00CB03CC"/>
    <w:rsid w:val="00CB1E9A"/>
    <w:rsid w:val="00CC5096"/>
    <w:rsid w:val="00CC669A"/>
    <w:rsid w:val="00CE040F"/>
    <w:rsid w:val="00CE08C8"/>
    <w:rsid w:val="00CE0D8E"/>
    <w:rsid w:val="00CF05D6"/>
    <w:rsid w:val="00CF061A"/>
    <w:rsid w:val="00CF3AD7"/>
    <w:rsid w:val="00CF5D80"/>
    <w:rsid w:val="00CF6DB0"/>
    <w:rsid w:val="00D11EE7"/>
    <w:rsid w:val="00D23650"/>
    <w:rsid w:val="00D31A13"/>
    <w:rsid w:val="00D31EE3"/>
    <w:rsid w:val="00D554B8"/>
    <w:rsid w:val="00D6482A"/>
    <w:rsid w:val="00D67005"/>
    <w:rsid w:val="00D670ED"/>
    <w:rsid w:val="00D72D3C"/>
    <w:rsid w:val="00D80F86"/>
    <w:rsid w:val="00D90757"/>
    <w:rsid w:val="00D9239F"/>
    <w:rsid w:val="00D955B3"/>
    <w:rsid w:val="00DA0451"/>
    <w:rsid w:val="00DB751C"/>
    <w:rsid w:val="00DC13FE"/>
    <w:rsid w:val="00DD4B63"/>
    <w:rsid w:val="00DD4C56"/>
    <w:rsid w:val="00DE4251"/>
    <w:rsid w:val="00DE4E2A"/>
    <w:rsid w:val="00DE57D1"/>
    <w:rsid w:val="00DE59C1"/>
    <w:rsid w:val="00DF00E6"/>
    <w:rsid w:val="00E02B73"/>
    <w:rsid w:val="00E0573C"/>
    <w:rsid w:val="00E107DC"/>
    <w:rsid w:val="00E26FAC"/>
    <w:rsid w:val="00E36F7C"/>
    <w:rsid w:val="00E41390"/>
    <w:rsid w:val="00E42132"/>
    <w:rsid w:val="00E42CE7"/>
    <w:rsid w:val="00E4354A"/>
    <w:rsid w:val="00E57375"/>
    <w:rsid w:val="00E67728"/>
    <w:rsid w:val="00E704F9"/>
    <w:rsid w:val="00E73406"/>
    <w:rsid w:val="00E80776"/>
    <w:rsid w:val="00EA406F"/>
    <w:rsid w:val="00EB1A12"/>
    <w:rsid w:val="00EB2376"/>
    <w:rsid w:val="00EB3EF5"/>
    <w:rsid w:val="00EB47D1"/>
    <w:rsid w:val="00EC72E7"/>
    <w:rsid w:val="00ED45EB"/>
    <w:rsid w:val="00ED5021"/>
    <w:rsid w:val="00ED7290"/>
    <w:rsid w:val="00EE1BE6"/>
    <w:rsid w:val="00EE353F"/>
    <w:rsid w:val="00EF1769"/>
    <w:rsid w:val="00EF43F2"/>
    <w:rsid w:val="00F060C1"/>
    <w:rsid w:val="00F070C0"/>
    <w:rsid w:val="00F17E9C"/>
    <w:rsid w:val="00F2682C"/>
    <w:rsid w:val="00F31233"/>
    <w:rsid w:val="00F34032"/>
    <w:rsid w:val="00F4106B"/>
    <w:rsid w:val="00F44441"/>
    <w:rsid w:val="00F4459E"/>
    <w:rsid w:val="00F5268A"/>
    <w:rsid w:val="00F54CBE"/>
    <w:rsid w:val="00F62B75"/>
    <w:rsid w:val="00F62DC7"/>
    <w:rsid w:val="00F83735"/>
    <w:rsid w:val="00F84A8D"/>
    <w:rsid w:val="00F90793"/>
    <w:rsid w:val="00FA3E40"/>
    <w:rsid w:val="00FB66DF"/>
    <w:rsid w:val="00FB70FA"/>
    <w:rsid w:val="00FB7D1B"/>
    <w:rsid w:val="00FE1A20"/>
    <w:rsid w:val="00FF47FE"/>
    <w:rsid w:val="0727431C"/>
    <w:rsid w:val="0AB3D5B7"/>
    <w:rsid w:val="0D63FE2F"/>
    <w:rsid w:val="0DA3D150"/>
    <w:rsid w:val="0E41BB46"/>
    <w:rsid w:val="0E89F791"/>
    <w:rsid w:val="0EFF092E"/>
    <w:rsid w:val="0F38AAC6"/>
    <w:rsid w:val="0F4FE4B5"/>
    <w:rsid w:val="1229563D"/>
    <w:rsid w:val="133E61BB"/>
    <w:rsid w:val="15FEDFD9"/>
    <w:rsid w:val="16E5CE8C"/>
    <w:rsid w:val="17B19003"/>
    <w:rsid w:val="19CFD2A3"/>
    <w:rsid w:val="19E9CE65"/>
    <w:rsid w:val="1A1E4501"/>
    <w:rsid w:val="1C5FCDDB"/>
    <w:rsid w:val="1C9957CE"/>
    <w:rsid w:val="1CB74A14"/>
    <w:rsid w:val="200AB6E4"/>
    <w:rsid w:val="20518818"/>
    <w:rsid w:val="228EF365"/>
    <w:rsid w:val="2323BBCA"/>
    <w:rsid w:val="23669609"/>
    <w:rsid w:val="27364B02"/>
    <w:rsid w:val="2B5F6BF9"/>
    <w:rsid w:val="30357E59"/>
    <w:rsid w:val="30E806FD"/>
    <w:rsid w:val="33F36130"/>
    <w:rsid w:val="37E427E5"/>
    <w:rsid w:val="3A8F96CF"/>
    <w:rsid w:val="3ABEE046"/>
    <w:rsid w:val="3DA21959"/>
    <w:rsid w:val="40058E68"/>
    <w:rsid w:val="4255476E"/>
    <w:rsid w:val="437A5238"/>
    <w:rsid w:val="480F75F9"/>
    <w:rsid w:val="491DC1EB"/>
    <w:rsid w:val="4B587AC6"/>
    <w:rsid w:val="4DB6E21B"/>
    <w:rsid w:val="4DCF06B2"/>
    <w:rsid w:val="4F82E07D"/>
    <w:rsid w:val="504465D1"/>
    <w:rsid w:val="521E152E"/>
    <w:rsid w:val="55A1B61B"/>
    <w:rsid w:val="564A1C30"/>
    <w:rsid w:val="56A90B50"/>
    <w:rsid w:val="5BF8D31F"/>
    <w:rsid w:val="601DCD81"/>
    <w:rsid w:val="631C5249"/>
    <w:rsid w:val="64257BC0"/>
    <w:rsid w:val="64686B1F"/>
    <w:rsid w:val="65CB3051"/>
    <w:rsid w:val="67A79F69"/>
    <w:rsid w:val="684F7C37"/>
    <w:rsid w:val="6A369768"/>
    <w:rsid w:val="6AA6C2E9"/>
    <w:rsid w:val="6B50DCE6"/>
    <w:rsid w:val="6E94A5AE"/>
    <w:rsid w:val="7397C909"/>
    <w:rsid w:val="748C7E10"/>
    <w:rsid w:val="7A438339"/>
    <w:rsid w:val="7A8F0FC6"/>
    <w:rsid w:val="7B7DB7D4"/>
    <w:rsid w:val="7BC85C47"/>
    <w:rsid w:val="7C2277FA"/>
    <w:rsid w:val="7DA06E32"/>
    <w:rsid w:val="7F6A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B7343"/>
  <w15:chartTrackingRefBased/>
  <w15:docId w15:val="{52A797D4-BC81-CD45-B7E4-1939825E5D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4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4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1503CF"/>
    <w:pPr>
      <w:spacing w:after="0" w:line="240" w:lineRule="auto"/>
      <w:jc w:val="both"/>
    </w:pPr>
    <w:rPr>
      <w:rFonts w:ascii="Calibri" w:hAnsi="Calibri"/>
    </w:rPr>
  </w:style>
  <w:style w:type="paragraph" w:styleId="JUDUL1" w:customStyle="1">
    <w:name w:val="JUDUL 1"/>
    <w:basedOn w:val="Heading1"/>
    <w:next w:val="Heading1"/>
    <w:autoRedefine/>
    <w:qFormat/>
    <w:rsid w:val="00F5268A"/>
    <w:pPr>
      <w:spacing w:after="12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id"/>
    </w:rPr>
  </w:style>
  <w:style w:type="character" w:styleId="Heading1Char" w:customStyle="1">
    <w:name w:val="Heading 1 Char"/>
    <w:basedOn w:val="DefaultParagraphFont"/>
    <w:link w:val="Heading1"/>
    <w:uiPriority w:val="9"/>
    <w:rsid w:val="00A674A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DIPAKAI1" w:customStyle="true">
    <w:uiPriority w:val="1"/>
    <w:name w:val="DIPAKAI 1"/>
    <w:basedOn w:val="Heading2"/>
    <w:next w:val="Heading2"/>
    <w:qFormat/>
    <w:rsid w:val="684F7C37"/>
    <w:rPr>
      <w:rFonts w:ascii="Times New Roman" w:hAnsi="Times New Roman" w:eastAsia="Times New Roman" w:cs="Times New Roman"/>
      <w:b w:val="1"/>
      <w:bCs w:val="1"/>
      <w:color w:val="auto"/>
      <w:sz w:val="24"/>
      <w:szCs w:val="24"/>
      <w:lang w:val="id"/>
    </w:rPr>
    <w:pPr>
      <w:numPr>
        <w:ilvl w:val="0"/>
        <w:numId w:val="37"/>
      </w:numPr>
      <w:spacing w:before="0" w:after="120" w:line="276" w:lineRule="auto"/>
      <w:ind w:left="720" w:hanging="360"/>
      <w:jc w:val="both"/>
    </w:pPr>
  </w:style>
  <w:style w:type="character" w:styleId="Heading2Char" w:customStyle="1">
    <w:name w:val="Heading 2 Char"/>
    <w:basedOn w:val="DefaultParagraphFont"/>
    <w:link w:val="Heading2"/>
    <w:uiPriority w:val="9"/>
    <w:rsid w:val="00A674A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EKS" w:customStyle="1">
    <w:name w:val="TEKS"/>
    <w:basedOn w:val="Normal"/>
    <w:next w:val="Normal"/>
    <w:autoRedefine/>
    <w:qFormat/>
    <w:rsid w:val="0061154A"/>
    <w:pPr>
      <w:numPr>
        <w:numId w:val="21"/>
      </w:numPr>
      <w:spacing w:before="240" w:after="240" w:line="276" w:lineRule="auto"/>
      <w:jc w:val="both"/>
    </w:pPr>
    <w:rPr>
      <w:rFonts w:ascii="Times New Roman" w:hAnsi="Times New Roman" w:eastAsia="Times New Roman" w:cs="Times New Roman"/>
      <w:kern w:val="0"/>
      <w:lang w:val="id"/>
      <w14:ligatures w14:val="none"/>
    </w:rPr>
  </w:style>
  <w:style w:type="paragraph" w:styleId="TEKSS" w:customStyle="1">
    <w:name w:val="TEKSS"/>
    <w:basedOn w:val="List31"/>
    <w:next w:val="Normal"/>
    <w:autoRedefine/>
    <w:qFormat/>
    <w:rsid w:val="00732154"/>
    <w:pPr>
      <w:numPr>
        <w:numId w:val="10"/>
      </w:numPr>
    </w:pPr>
  </w:style>
  <w:style w:type="paragraph" w:styleId="List1" w:customStyle="true">
    <w:uiPriority w:val="1"/>
    <w:name w:val="List1"/>
    <w:basedOn w:val="List"/>
    <w:next w:val="List"/>
    <w:qFormat/>
    <w:rsid w:val="684F7C37"/>
    <w:rPr>
      <w:rFonts w:ascii="Times New Roman" w:hAnsi="Times New Roman" w:eastAsia="Times New Roman" w:cs="Times New Roman" w:asciiTheme="minorAscii" w:hAnsiTheme="minorAscii" w:eastAsiaTheme="minorAscii" w:cstheme="minorBidi"/>
      <w:sz w:val="24"/>
      <w:szCs w:val="24"/>
      <w:lang w:val="id"/>
    </w:rPr>
    <w:pPr>
      <w:numPr>
        <w:ilvl w:val="0"/>
        <w:numId w:val="41"/>
      </w:numPr>
      <w:spacing w:before="240" w:after="240" w:line="276" w:lineRule="auto"/>
      <w:ind w:left="1080" w:hanging="360"/>
      <w:jc w:val="both"/>
    </w:pPr>
  </w:style>
  <w:style w:type="paragraph" w:styleId="List">
    <w:name w:val="List"/>
    <w:basedOn w:val="Normal"/>
    <w:uiPriority w:val="99"/>
    <w:semiHidden/>
    <w:unhideWhenUsed/>
    <w:rsid w:val="00A674AF"/>
    <w:pPr>
      <w:ind w:left="283" w:hanging="283"/>
      <w:contextualSpacing/>
    </w:pPr>
  </w:style>
  <w:style w:type="paragraph" w:styleId="List21" w:customStyle="1">
    <w:name w:val="List 21"/>
    <w:basedOn w:val="ListParagraph"/>
    <w:next w:val="List"/>
    <w:autoRedefine/>
    <w:qFormat/>
    <w:rsid w:val="00A674AF"/>
    <w:pPr>
      <w:numPr>
        <w:numId w:val="3"/>
      </w:numPr>
      <w:spacing w:before="240" w:after="240" w:line="276" w:lineRule="auto"/>
      <w:jc w:val="both"/>
    </w:pPr>
    <w:rPr>
      <w:rFonts w:ascii="Times New Roman" w:hAnsi="Times New Roman" w:eastAsia="Times New Roman" w:cs="Times New Roman"/>
      <w:b/>
      <w:bCs/>
      <w:kern w:val="0"/>
      <w:sz w:val="28"/>
      <w:szCs w:val="28"/>
      <w:lang w:val="id"/>
      <w14:ligatures w14:val="none"/>
    </w:rPr>
  </w:style>
  <w:style w:type="paragraph" w:styleId="ListParagraph">
    <w:name w:val="List Paragraph"/>
    <w:basedOn w:val="Normal"/>
    <w:uiPriority w:val="34"/>
    <w:qFormat/>
    <w:rsid w:val="00A674AF"/>
    <w:pPr>
      <w:ind w:left="720"/>
      <w:contextualSpacing/>
    </w:pPr>
  </w:style>
  <w:style w:type="paragraph" w:styleId="List31" w:customStyle="1">
    <w:name w:val="List 31"/>
    <w:basedOn w:val="KALIMAT"/>
    <w:autoRedefine/>
    <w:qFormat/>
    <w:rsid w:val="00E67728"/>
    <w:pPr>
      <w:numPr>
        <w:ilvl w:val="1"/>
        <w:numId w:val="8"/>
      </w:numPr>
    </w:pPr>
    <w:rPr>
      <w:b/>
      <w:bCs/>
    </w:rPr>
  </w:style>
  <w:style w:type="paragraph" w:styleId="JUDUL" w:customStyle="1">
    <w:name w:val="JUDUL"/>
    <w:basedOn w:val="Normal"/>
    <w:autoRedefine/>
    <w:qFormat/>
    <w:rsid w:val="00C952DF"/>
    <w:pPr>
      <w:tabs>
        <w:tab w:val="left" w:pos="9072"/>
      </w:tabs>
      <w:spacing w:after="0"/>
      <w:jc w:val="center"/>
    </w:pPr>
    <w:rPr>
      <w:rFonts w:ascii="Times New Roman" w:hAnsi="Times New Roman" w:cs="Times New Roman" w:eastAsiaTheme="minorEastAsia"/>
      <w:b/>
      <w:bCs/>
      <w:color w:val="000000" w:themeColor="text1"/>
      <w:kern w:val="0"/>
      <w:sz w:val="32"/>
      <w:szCs w:val="32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039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039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KALIMAT" w:customStyle="1">
    <w:name w:val="KALIMAT"/>
    <w:basedOn w:val="Normal"/>
    <w:autoRedefine/>
    <w:qFormat/>
    <w:rsid w:val="002E0784"/>
    <w:pPr>
      <w:spacing w:after="0" w:line="360" w:lineRule="auto"/>
      <w:ind w:left="360" w:firstLine="349"/>
      <w:jc w:val="both"/>
    </w:pPr>
    <w:rPr>
      <w:rFonts w:ascii="Times New Roman" w:hAnsi="Times New Roman" w:cs="Times New Roman"/>
    </w:rPr>
  </w:style>
  <w:style w:type="paragraph" w:styleId="JUDULBAB" w:customStyle="1">
    <w:name w:val="JUDUL BAB"/>
    <w:basedOn w:val="Normal"/>
    <w:autoRedefine/>
    <w:qFormat/>
    <w:rsid w:val="0065427F"/>
    <w:pPr>
      <w:spacing w:before="360" w:after="360" w:line="240" w:lineRule="auto"/>
      <w:ind w:left="720"/>
      <w:jc w:val="center"/>
      <w:textAlignment w:val="baseline"/>
    </w:pPr>
    <w:rPr>
      <w:rFonts w:ascii="Times New Roman" w:hAnsi="Times New Roman" w:cs="Times New Roman" w:eastAsiaTheme="majorEastAsia"/>
      <w:b/>
      <w:bCs/>
      <w:kern w:val="0"/>
      <w:sz w:val="36"/>
      <w:szCs w:val="36"/>
      <w14:ligatures w14:val="none"/>
    </w:rPr>
  </w:style>
  <w:style w:type="paragraph" w:styleId="SUB-SUBJUDUL" w:customStyle="1">
    <w:name w:val="SUB-SUBJUDUL"/>
    <w:basedOn w:val="Heading2"/>
    <w:autoRedefine/>
    <w:qFormat/>
    <w:rsid w:val="008A38E4"/>
    <w:pPr>
      <w:numPr>
        <w:numId w:val="4"/>
      </w:numPr>
      <w:spacing w:before="240" w:after="240" w:line="240" w:lineRule="auto"/>
      <w:textAlignment w:val="baseline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paragraph" w:styleId="PARAGRAPHNOMOR" w:customStyle="1">
    <w:name w:val="PARAGRAPH NOMOR"/>
    <w:basedOn w:val="List31"/>
    <w:autoRedefine/>
    <w:qFormat/>
    <w:rsid w:val="001E416F"/>
    <w:pPr>
      <w:numPr>
        <w:ilvl w:val="0"/>
        <w:numId w:val="0"/>
      </w:numPr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FB70F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0F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0F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0F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0F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0F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0FA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0F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0F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B7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0F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0FA"/>
    <w:rPr>
      <w:b/>
      <w:bCs/>
      <w:smallCaps/>
      <w:color w:val="0F4761" w:themeColor="accent1" w:themeShade="BF"/>
      <w:spacing w:val="5"/>
    </w:rPr>
  </w:style>
  <w:style w:type="paragraph" w:styleId="a" w:customStyle="1">
    <w:name w:val=".a"/>
    <w:basedOn w:val="List31"/>
    <w:qFormat/>
    <w:rsid w:val="00F90793"/>
    <w:pPr>
      <w:numPr>
        <w:ilvl w:val="2"/>
      </w:numPr>
    </w:pPr>
  </w:style>
  <w:style w:type="paragraph" w:styleId="2" w:customStyle="1">
    <w:name w:val=".2"/>
    <w:basedOn w:val="KALIMAT"/>
    <w:qFormat/>
    <w:rsid w:val="00F90793"/>
    <w:pPr>
      <w:numPr>
        <w:numId w:val="9"/>
      </w:numPr>
    </w:pPr>
  </w:style>
  <w:style w:type="paragraph" w:styleId="q" w:customStyle="1">
    <w:name w:val=".q"/>
    <w:basedOn w:val="TEKSS"/>
    <w:qFormat/>
    <w:rsid w:val="00584807"/>
    <w:pPr>
      <w:numPr>
        <w:ilvl w:val="2"/>
      </w:numPr>
    </w:pPr>
  </w:style>
  <w:style w:type="paragraph" w:styleId="DIPAKAI2" w:customStyle="true">
    <w:uiPriority w:val="1"/>
    <w:name w:val="DIPAKAI2"/>
    <w:basedOn w:val="Normal"/>
    <w:qFormat/>
    <w:rsid w:val="684F7C37"/>
    <w:rPr>
      <w:rFonts w:ascii="Times New Roman" w:hAnsi="Times New Roman" w:eastAsia="Aptos" w:cs="" w:asciiTheme="minorAscii" w:hAnsiTheme="minorAscii" w:eastAsiaTheme="minorAscii" w:cstheme="minorBidi"/>
      <w:b w:val="1"/>
      <w:bCs w:val="1"/>
      <w:noProof w:val="0"/>
      <w:sz w:val="24"/>
      <w:szCs w:val="24"/>
      <w:lang w:val="en-ID"/>
    </w:rPr>
    <w:pPr>
      <w:numPr>
        <w:ilvl w:val="0"/>
        <w:numId w:val="39"/>
      </w:numPr>
      <w:ind w:left="1080" w:hanging="360"/>
    </w:pPr>
  </w:style>
  <w:style w:type="numbering" w:styleId="CurrentList1" w:customStyle="1">
    <w:name w:val="Current List1"/>
    <w:uiPriority w:val="99"/>
    <w:rsid w:val="0061154A"/>
    <w:pPr>
      <w:numPr>
        <w:numId w:val="19"/>
      </w:numPr>
    </w:pPr>
  </w:style>
  <w:style w:type="numbering" w:styleId="CurrentList2" w:customStyle="1">
    <w:name w:val="Current List2"/>
    <w:uiPriority w:val="99"/>
    <w:rsid w:val="0061154A"/>
    <w:pPr>
      <w:numPr>
        <w:numId w:val="22"/>
      </w:numPr>
    </w:pPr>
  </w:style>
  <w:style w:type="paragraph" w:styleId="Header">
    <w:name w:val="header"/>
    <w:basedOn w:val="Normal"/>
    <w:link w:val="HeaderChar"/>
    <w:uiPriority w:val="99"/>
    <w:unhideWhenUsed/>
    <w:rsid w:val="00B8120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81206"/>
  </w:style>
  <w:style w:type="paragraph" w:styleId="Footer">
    <w:name w:val="footer"/>
    <w:basedOn w:val="Normal"/>
    <w:link w:val="FooterChar"/>
    <w:uiPriority w:val="99"/>
    <w:unhideWhenUsed/>
    <w:rsid w:val="00B8120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81206"/>
  </w:style>
  <w:style w:type="paragraph" w:styleId="TOCHeading">
    <w:name w:val="TOC Heading"/>
    <w:basedOn w:val="Heading1"/>
    <w:next w:val="Normal"/>
    <w:uiPriority w:val="39"/>
    <w:unhideWhenUsed/>
    <w:qFormat/>
    <w:rsid w:val="00F060C1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060C1"/>
    <w:pPr>
      <w:spacing w:after="0"/>
    </w:pPr>
    <w:rPr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060C1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060C1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060C1"/>
    <w:pPr>
      <w:spacing w:after="0"/>
    </w:pPr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060C1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060C1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060C1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060C1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060C1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060C1"/>
    <w:pPr>
      <w:spacing w:after="0"/>
    </w:pPr>
    <w:rPr>
      <w:sz w:val="22"/>
      <w:szCs w:val="2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5" /><Relationship Type="http://schemas.openxmlformats.org/officeDocument/2006/relationships/image" Target="media/image1.png" Id="rId8" /><Relationship Type="http://schemas.openxmlformats.org/officeDocument/2006/relationships/fontTable" Target="fontTable.xml" Id="rId93" /><Relationship Type="http://schemas.openxmlformats.org/officeDocument/2006/relationships/styles" Target="styles.xml" Id="rId3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94" /><Relationship Type="http://schemas.openxmlformats.org/officeDocument/2006/relationships/settings" Target="settings.xml" Id="rId4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header" Target="header.xml" Id="Ra2ef017a21414b2f" /><Relationship Type="http://schemas.openxmlformats.org/officeDocument/2006/relationships/footer" Target="footer.xml" Id="R4f3022befc4949b1" /><Relationship Type="http://schemas.microsoft.com/office/2020/10/relationships/intelligence" Target="intelligence2.xml" Id="R50074ec7b1b0498b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olanda/Downloads/PROJECT%20CHARTER%20CUSTOMER%20ENGAGEMENT%20DAN%20LOYALTY%20SYSTEM%20DI%20MALL%20UPH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1A2AB8-31FD-5948-B2A1-9D97CFE329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PROJECT CHARTER CUSTOMER ENGAGEMENT DAN LOYALTY SYSTEM DI MALL UPH.dotx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Yolan</dc:creator>
  <keywords/>
  <dc:description/>
  <lastModifiedBy>Pengguna Tamu</lastModifiedBy>
  <revision>67</revision>
  <lastPrinted>2025-12-03T11:00:00.0000000Z</lastPrinted>
  <dcterms:created xsi:type="dcterms:W3CDTF">2025-12-04T07:12:00.0000000Z</dcterms:created>
  <dcterms:modified xsi:type="dcterms:W3CDTF">2026-01-19T05:04:51.3668188Z</dcterms:modified>
</coreProperties>
</file>